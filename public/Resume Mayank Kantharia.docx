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2278" w14:textId="1AAEACB8" w:rsidR="00F41BEE" w:rsidRPr="0075617C" w:rsidRDefault="005356AD" w:rsidP="00485383">
      <w:pPr>
        <w:pStyle w:val="Title"/>
        <w:jc w:val="center"/>
        <w:rPr>
          <w:rFonts w:ascii="Lato" w:hAnsi="Lato" w:cs="Times New Roman"/>
          <w:sz w:val="40"/>
          <w:szCs w:val="40"/>
        </w:rPr>
      </w:pPr>
      <w:r w:rsidRPr="0075617C">
        <w:rPr>
          <w:rFonts w:ascii="Lato" w:hAnsi="Lato" w:cs="Times New Roman"/>
          <w:sz w:val="40"/>
          <w:szCs w:val="40"/>
        </w:rPr>
        <w:t>Mayank Kantharia</w:t>
      </w:r>
    </w:p>
    <w:p w14:paraId="1E026170" w14:textId="4B1D52C9" w:rsidR="00594B7F" w:rsidRPr="0075617C" w:rsidRDefault="007B2C1E" w:rsidP="008C7991">
      <w:pPr>
        <w:jc w:val="center"/>
        <w:rPr>
          <w:rFonts w:ascii="Lato" w:hAnsi="Lato" w:cs="Times New Roman"/>
        </w:rPr>
      </w:pPr>
      <w:r w:rsidRPr="0075617C">
        <w:rPr>
          <w:rFonts w:ascii="Lato" w:hAnsi="Lato" w:cs="Times New Roman"/>
        </w:rPr>
        <w:t xml:space="preserve">Melbourne </w:t>
      </w:r>
      <w:r>
        <w:rPr>
          <w:rFonts w:ascii="Lato" w:hAnsi="Lato" w:cs="Times New Roman"/>
        </w:rPr>
        <w:t>| +</w:t>
      </w:r>
      <w:r w:rsidR="00E56389" w:rsidRPr="0075617C">
        <w:rPr>
          <w:rFonts w:ascii="Lato" w:hAnsi="Lato" w:cs="Times New Roman"/>
        </w:rPr>
        <w:t>61</w:t>
      </w:r>
      <w:r w:rsidR="008C7991" w:rsidRPr="0075617C">
        <w:rPr>
          <w:rFonts w:ascii="Lato" w:hAnsi="Lato" w:cs="Times New Roman"/>
        </w:rPr>
        <w:t xml:space="preserve"> </w:t>
      </w:r>
      <w:r w:rsidRPr="0075617C">
        <w:rPr>
          <w:rFonts w:ascii="Lato" w:hAnsi="Lato" w:cs="Times New Roman"/>
        </w:rPr>
        <w:t xml:space="preserve">411683252 </w:t>
      </w:r>
      <w:r>
        <w:rPr>
          <w:rFonts w:ascii="Lato" w:hAnsi="Lato" w:cs="Times New Roman"/>
        </w:rPr>
        <w:t>|</w:t>
      </w:r>
      <w:r w:rsidR="00F41BEE" w:rsidRPr="0075617C">
        <w:rPr>
          <w:rFonts w:ascii="Lato" w:hAnsi="Lato" w:cs="Times New Roman"/>
        </w:rPr>
        <w:t xml:space="preserve"> </w:t>
      </w:r>
      <w:r w:rsidRPr="00970C7E">
        <w:rPr>
          <w:rFonts w:ascii="Lato" w:hAnsi="Lato" w:cs="Times New Roman"/>
        </w:rPr>
        <w:t xml:space="preserve"> </w:t>
      </w:r>
      <w:hyperlink r:id="rId11" w:history="1">
        <w:r w:rsidRPr="00970C7E">
          <w:rPr>
            <w:rStyle w:val="Hyperlink"/>
            <w:rFonts w:ascii="Lato" w:hAnsi="Lato" w:cs="Times New Roman"/>
            <w:color w:val="000000" w:themeColor="text1"/>
          </w:rPr>
          <w:t>mayankkantharia01@gmail.com</w:t>
        </w:r>
      </w:hyperlink>
      <w:r w:rsidR="008C7991" w:rsidRPr="0075617C">
        <w:rPr>
          <w:rFonts w:ascii="Lato" w:hAnsi="Lato" w:cs="Times New Roman"/>
        </w:rPr>
        <w:t xml:space="preserve"> </w:t>
      </w:r>
      <w:r w:rsidR="00095BA8" w:rsidRPr="0075617C">
        <w:rPr>
          <w:rFonts w:ascii="Lato" w:hAnsi="Lato" w:cs="Times New Roman"/>
        </w:rPr>
        <w:t xml:space="preserve"> </w:t>
      </w:r>
      <w:r w:rsidR="005356AD" w:rsidRPr="0075617C">
        <w:rPr>
          <w:rFonts w:ascii="Lato" w:hAnsi="Lato" w:cs="Times New Roman"/>
        </w:rPr>
        <w:t>|</w:t>
      </w:r>
      <w:r w:rsidR="008C7991" w:rsidRPr="0075617C">
        <w:rPr>
          <w:rFonts w:ascii="Lato" w:hAnsi="Lato" w:cs="Times New Roman"/>
        </w:rPr>
        <w:t xml:space="preserve"> </w:t>
      </w:r>
      <w:r>
        <w:rPr>
          <w:rFonts w:ascii="Lato" w:hAnsi="Lato" w:cs="Times New Roman"/>
        </w:rPr>
        <w:t xml:space="preserve"> </w:t>
      </w:r>
      <w:hyperlink r:id="rId12" w:history="1">
        <w:r w:rsidR="008C7991" w:rsidRPr="000947F2">
          <w:rPr>
            <w:rStyle w:val="Hyperlink"/>
            <w:rFonts w:ascii="Lato" w:hAnsi="Lato" w:cs="Times New Roman"/>
            <w:color w:val="000000" w:themeColor="text1"/>
          </w:rPr>
          <w:t>GitHub</w:t>
        </w:r>
      </w:hyperlink>
      <w:r w:rsidR="008C7991" w:rsidRPr="0075617C">
        <w:rPr>
          <w:rFonts w:ascii="Lato" w:hAnsi="Lato" w:cs="Times New Roman"/>
        </w:rPr>
        <w:t xml:space="preserve">  |</w:t>
      </w:r>
      <w:hyperlink r:id="rId13" w:history="1">
        <w:r w:rsidR="008C7991" w:rsidRPr="0075617C">
          <w:rPr>
            <w:rStyle w:val="Hyperlink"/>
            <w:rFonts w:ascii="Lato" w:hAnsi="Lato" w:cs="Times New Roman"/>
            <w:color w:val="000000" w:themeColor="text1"/>
            <w:u w:val="none"/>
          </w:rPr>
          <w:t xml:space="preserve">  </w:t>
        </w:r>
        <w:r w:rsidR="008C7991" w:rsidRPr="000947F2">
          <w:rPr>
            <w:rStyle w:val="Hyperlink"/>
            <w:rFonts w:ascii="Lato" w:hAnsi="Lato" w:cs="Times New Roman"/>
            <w:color w:val="000000" w:themeColor="text1"/>
          </w:rPr>
          <w:t>LinkedIn</w:t>
        </w:r>
        <w:r w:rsidR="008C7991" w:rsidRPr="0075617C">
          <w:rPr>
            <w:rStyle w:val="Hyperlink"/>
            <w:rFonts w:ascii="Lato" w:hAnsi="Lato" w:cs="Times New Roman"/>
            <w:color w:val="000000" w:themeColor="text1"/>
            <w:u w:val="none"/>
          </w:rPr>
          <w:t xml:space="preserve">  </w:t>
        </w:r>
      </w:hyperlink>
      <w:r w:rsidR="00E56389" w:rsidRPr="0075617C">
        <w:rPr>
          <w:rFonts w:ascii="Lato" w:hAnsi="Lato" w:cs="Times New Roman"/>
        </w:rPr>
        <w:t xml:space="preserve">| </w:t>
      </w:r>
      <w:hyperlink r:id="rId14" w:history="1">
        <w:r w:rsidR="00E56389" w:rsidRPr="000947F2">
          <w:rPr>
            <w:rStyle w:val="Hyperlink"/>
            <w:rFonts w:ascii="Lato" w:hAnsi="Lato" w:cs="Times New Roman"/>
            <w:color w:val="000000" w:themeColor="text1"/>
          </w:rPr>
          <w:t>Portfolio</w:t>
        </w:r>
      </w:hyperlink>
    </w:p>
    <w:p w14:paraId="346E9978" w14:textId="57400BDE" w:rsidR="00F41BEE" w:rsidRPr="0075617C" w:rsidRDefault="0052512A" w:rsidP="00843169">
      <w:pPr>
        <w:pStyle w:val="Heading1"/>
        <w:spacing w:before="0" w:after="0"/>
        <w:rPr>
          <w:rFonts w:ascii="Lato" w:hAnsi="Lato" w:cs="Times New Roman"/>
        </w:rPr>
      </w:pPr>
      <w:r w:rsidRPr="0075617C">
        <w:rPr>
          <w:rFonts w:ascii="Lato" w:hAnsi="Lato" w:cs="Times New Roman"/>
        </w:rPr>
        <w:t>Profile</w:t>
      </w:r>
    </w:p>
    <w:p w14:paraId="1202680A" w14:textId="3EF61E48" w:rsidR="00003455" w:rsidRPr="0075617C" w:rsidRDefault="00325A11" w:rsidP="00020796">
      <w:pPr>
        <w:spacing w:line="168" w:lineRule="auto"/>
        <w:jc w:val="both"/>
        <w:rPr>
          <w:rFonts w:ascii="Lato" w:hAnsi="Lato" w:cs="Times New Roman"/>
          <w:sz w:val="10"/>
          <w:szCs w:val="12"/>
        </w:rPr>
      </w:pPr>
      <w:r w:rsidRPr="0075617C">
        <w:rPr>
          <w:rFonts w:ascii="Lato" w:hAnsi="Lato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02F477F1" wp14:editId="77AA0C79">
                <wp:extent cx="6840415" cy="0"/>
                <wp:effectExtent l="0" t="0" r="0" b="0"/>
                <wp:docPr id="1266984536" name="Straight Connector 126698453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4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005F44" id="Straight Connector 1266984536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7E395C9" w14:textId="168288DB" w:rsidR="00170711" w:rsidRPr="0075617C" w:rsidRDefault="00B76FBC" w:rsidP="00B76FBC">
      <w:pPr>
        <w:spacing w:before="40"/>
        <w:jc w:val="both"/>
        <w:rPr>
          <w:rFonts w:ascii="Lato" w:hAnsi="Lato" w:cs="Times New Roman"/>
        </w:rPr>
      </w:pPr>
      <w:r w:rsidRPr="009C5B31">
        <w:rPr>
          <w:rFonts w:ascii="Lato" w:hAnsi="Lato" w:cs="Times New Roman"/>
        </w:rPr>
        <w:t>Data Scientist with a background in machine learning, NLP, and cloud-based systems. Experienced in building end-to-end analytical pipelines, deploying ML models, and developing data-driven products that support measurable business outcomes</w:t>
      </w:r>
      <w:r w:rsidR="00830200" w:rsidRPr="0075617C">
        <w:rPr>
          <w:rFonts w:ascii="Lato" w:hAnsi="Lato" w:cs="Times New Roman"/>
        </w:rPr>
        <w:t>.</w:t>
      </w:r>
    </w:p>
    <w:p w14:paraId="5C802A4B" w14:textId="637A65D7" w:rsidR="00170711" w:rsidRPr="0075617C" w:rsidRDefault="00170711" w:rsidP="00843169">
      <w:pPr>
        <w:pStyle w:val="Heading1"/>
        <w:spacing w:before="0" w:after="0"/>
        <w:rPr>
          <w:rFonts w:ascii="Lato" w:hAnsi="Lato" w:cs="Times New Roman"/>
        </w:rPr>
      </w:pPr>
      <w:r w:rsidRPr="0075617C">
        <w:rPr>
          <w:rFonts w:ascii="Lato" w:hAnsi="Lato" w:cs="Times New Roman"/>
        </w:rPr>
        <w:t>Key Skills</w:t>
      </w:r>
    </w:p>
    <w:p w14:paraId="3B463535" w14:textId="563570EF" w:rsidR="004547A7" w:rsidRPr="0075617C" w:rsidRDefault="00170711" w:rsidP="004547A7">
      <w:pPr>
        <w:spacing w:line="168" w:lineRule="auto"/>
        <w:rPr>
          <w:rFonts w:ascii="Lato" w:hAnsi="Lato" w:cs="Times New Roman"/>
          <w:sz w:val="10"/>
          <w:szCs w:val="12"/>
        </w:rPr>
      </w:pPr>
      <w:r w:rsidRPr="0075617C">
        <w:rPr>
          <w:rFonts w:ascii="Lato" w:hAnsi="Lato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1C590D1B" wp14:editId="7B988D58">
                <wp:extent cx="6840415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4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BD0FC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DC6855B" w14:textId="6CBF087F" w:rsidR="00651E21" w:rsidRPr="00651E21" w:rsidRDefault="00651E21" w:rsidP="00651E21">
      <w:pPr>
        <w:spacing w:after="80"/>
        <w:jc w:val="both"/>
        <w:rPr>
          <w:rFonts w:ascii="Lato" w:hAnsi="Lato" w:cs="Times New Roman"/>
        </w:rPr>
      </w:pPr>
      <w:r w:rsidRPr="00A9709B">
        <w:rPr>
          <w:rFonts w:ascii="Lato" w:hAnsi="Lato" w:cs="Times New Roman"/>
          <w:b/>
          <w:bCs/>
        </w:rPr>
        <w:t>Machine Learning &amp; Analytics:</w:t>
      </w:r>
      <w:r w:rsidRPr="00651E21">
        <w:rPr>
          <w:rFonts w:ascii="Lato" w:hAnsi="Lato" w:cs="Times New Roman"/>
        </w:rPr>
        <w:t xml:space="preserve"> </w:t>
      </w:r>
      <w:r w:rsidR="008F693D" w:rsidRPr="008F693D">
        <w:rPr>
          <w:rFonts w:ascii="Lato" w:hAnsi="Lato" w:cs="Times New Roman"/>
        </w:rPr>
        <w:t xml:space="preserve">scikit-learn, </w:t>
      </w:r>
      <w:proofErr w:type="spellStart"/>
      <w:r w:rsidR="008F693D" w:rsidRPr="008F693D">
        <w:rPr>
          <w:rFonts w:ascii="Lato" w:hAnsi="Lato" w:cs="Times New Roman"/>
        </w:rPr>
        <w:t>PyTorch</w:t>
      </w:r>
      <w:proofErr w:type="spellEnd"/>
      <w:r w:rsidR="008F693D" w:rsidRPr="008F693D">
        <w:rPr>
          <w:rFonts w:ascii="Lato" w:hAnsi="Lato" w:cs="Times New Roman"/>
        </w:rPr>
        <w:t>, TensorFlow</w:t>
      </w:r>
      <w:r w:rsidR="008F693D">
        <w:rPr>
          <w:rFonts w:ascii="Lato" w:hAnsi="Lato" w:cs="Times New Roman"/>
        </w:rPr>
        <w:t xml:space="preserve">, </w:t>
      </w:r>
      <w:r w:rsidRPr="00651E21">
        <w:rPr>
          <w:rFonts w:ascii="Lato" w:hAnsi="Lato" w:cs="Times New Roman"/>
        </w:rPr>
        <w:t>Supervised/unsupervised ML, NLP</w:t>
      </w:r>
      <w:r w:rsidR="00410038">
        <w:rPr>
          <w:rFonts w:ascii="Lato" w:hAnsi="Lato" w:cs="Times New Roman"/>
        </w:rPr>
        <w:t xml:space="preserve">, </w:t>
      </w:r>
      <w:r w:rsidR="00831003">
        <w:rPr>
          <w:rFonts w:ascii="Lato" w:hAnsi="Lato" w:cs="Times New Roman"/>
        </w:rPr>
        <w:t>text classification</w:t>
      </w:r>
      <w:r w:rsidRPr="00651E21">
        <w:rPr>
          <w:rFonts w:ascii="Lato" w:hAnsi="Lato" w:cs="Times New Roman"/>
        </w:rPr>
        <w:t>, embeddings, RAG pipelines, model evaluation, statistical analysis, feature engineering, cross-validation</w:t>
      </w:r>
    </w:p>
    <w:p w14:paraId="73F6D9F5" w14:textId="2C233BA9" w:rsidR="00651E21" w:rsidRPr="00651E21" w:rsidRDefault="00651E21" w:rsidP="00651E21">
      <w:pPr>
        <w:spacing w:after="80"/>
        <w:jc w:val="both"/>
        <w:rPr>
          <w:rFonts w:ascii="Lato" w:hAnsi="Lato" w:cs="Times New Roman"/>
        </w:rPr>
      </w:pPr>
      <w:r w:rsidRPr="00A9709B">
        <w:rPr>
          <w:rFonts w:ascii="Lato" w:hAnsi="Lato" w:cs="Times New Roman"/>
          <w:b/>
          <w:bCs/>
        </w:rPr>
        <w:t>Programming &amp; Frameworks:</w:t>
      </w:r>
      <w:r w:rsidRPr="00651E21">
        <w:rPr>
          <w:rFonts w:ascii="Lato" w:hAnsi="Lato" w:cs="Times New Roman"/>
        </w:rPr>
        <w:t xml:space="preserve"> Python, R, Flask, SQL, Next.js</w:t>
      </w:r>
    </w:p>
    <w:p w14:paraId="60148D67" w14:textId="3C10BE64" w:rsidR="00651E21" w:rsidRPr="00651E21" w:rsidRDefault="00651E21" w:rsidP="00651E21">
      <w:pPr>
        <w:spacing w:after="80"/>
        <w:jc w:val="both"/>
        <w:rPr>
          <w:rFonts w:ascii="Lato" w:hAnsi="Lato" w:cs="Times New Roman"/>
        </w:rPr>
      </w:pPr>
      <w:r w:rsidRPr="00A9709B">
        <w:rPr>
          <w:rFonts w:ascii="Lato" w:hAnsi="Lato" w:cs="Times New Roman"/>
          <w:b/>
          <w:bCs/>
        </w:rPr>
        <w:t>AI &amp; LLM Tools:</w:t>
      </w:r>
      <w:r w:rsidRPr="00651E21">
        <w:rPr>
          <w:rFonts w:ascii="Lato" w:hAnsi="Lato" w:cs="Times New Roman"/>
        </w:rPr>
        <w:t xml:space="preserve"> OpenAI API (GPT-4o embeddings), vector search</w:t>
      </w:r>
      <w:r w:rsidR="007F2AAA">
        <w:rPr>
          <w:rFonts w:ascii="Lato" w:hAnsi="Lato" w:cs="Times New Roman"/>
        </w:rPr>
        <w:t xml:space="preserve">, </w:t>
      </w:r>
      <w:r w:rsidRPr="00651E21">
        <w:rPr>
          <w:rFonts w:ascii="Lato" w:hAnsi="Lato" w:cs="Times New Roman"/>
        </w:rPr>
        <w:t>semantic re-ranking</w:t>
      </w:r>
    </w:p>
    <w:p w14:paraId="0F819CEF" w14:textId="04DACBA3" w:rsidR="00651E21" w:rsidRPr="00651E21" w:rsidRDefault="00651E21" w:rsidP="00651E21">
      <w:pPr>
        <w:spacing w:after="80"/>
        <w:jc w:val="both"/>
        <w:rPr>
          <w:rFonts w:ascii="Lato" w:hAnsi="Lato" w:cs="Times New Roman"/>
        </w:rPr>
      </w:pPr>
      <w:r w:rsidRPr="00A9709B">
        <w:rPr>
          <w:rFonts w:ascii="Lato" w:hAnsi="Lato" w:cs="Times New Roman"/>
          <w:b/>
          <w:bCs/>
        </w:rPr>
        <w:t>Cloud</w:t>
      </w:r>
      <w:r w:rsidR="00874F8A">
        <w:rPr>
          <w:rFonts w:ascii="Lato" w:hAnsi="Lato" w:cs="Times New Roman"/>
          <w:b/>
          <w:bCs/>
        </w:rPr>
        <w:t xml:space="preserve"> &amp;</w:t>
      </w:r>
      <w:r w:rsidRPr="00A9709B">
        <w:rPr>
          <w:rFonts w:ascii="Lato" w:hAnsi="Lato" w:cs="Times New Roman"/>
          <w:b/>
          <w:bCs/>
        </w:rPr>
        <w:t xml:space="preserve"> Platforms:</w:t>
      </w:r>
      <w:r w:rsidRPr="00651E21">
        <w:rPr>
          <w:rFonts w:ascii="Lato" w:hAnsi="Lato" w:cs="Times New Roman"/>
        </w:rPr>
        <w:t xml:space="preserve"> </w:t>
      </w:r>
      <w:r w:rsidR="007E6C98" w:rsidRPr="007E6C98">
        <w:rPr>
          <w:rFonts w:ascii="Lato" w:hAnsi="Lato" w:cs="Times New Roman"/>
        </w:rPr>
        <w:t>AWS (EC2, S3, Lambda, DynamoDB, API Gateway)</w:t>
      </w:r>
      <w:r w:rsidR="0047683B">
        <w:rPr>
          <w:rFonts w:ascii="Lato" w:hAnsi="Lato" w:cs="Times New Roman"/>
        </w:rPr>
        <w:t xml:space="preserve">, </w:t>
      </w:r>
      <w:r w:rsidRPr="00651E21">
        <w:rPr>
          <w:rFonts w:ascii="Lato" w:hAnsi="Lato" w:cs="Times New Roman"/>
        </w:rPr>
        <w:t>REST AP</w:t>
      </w:r>
      <w:r w:rsidR="0047683B">
        <w:rPr>
          <w:rFonts w:ascii="Lato" w:hAnsi="Lato" w:cs="Times New Roman"/>
        </w:rPr>
        <w:t>I</w:t>
      </w:r>
      <w:r w:rsidRPr="00651E21">
        <w:rPr>
          <w:rFonts w:ascii="Lato" w:hAnsi="Lato" w:cs="Times New Roman"/>
        </w:rPr>
        <w:t>,</w:t>
      </w:r>
      <w:r w:rsidR="0047683B">
        <w:rPr>
          <w:rFonts w:ascii="Lato" w:hAnsi="Lato" w:cs="Times New Roman"/>
        </w:rPr>
        <w:t xml:space="preserve"> </w:t>
      </w:r>
      <w:proofErr w:type="spellStart"/>
      <w:r w:rsidR="0047683B" w:rsidRPr="00651E21">
        <w:rPr>
          <w:rFonts w:ascii="Lato" w:hAnsi="Lato" w:cs="Times New Roman"/>
        </w:rPr>
        <w:t>FastAPI</w:t>
      </w:r>
      <w:proofErr w:type="spellEnd"/>
      <w:r w:rsidR="0047683B">
        <w:rPr>
          <w:rFonts w:ascii="Lato" w:hAnsi="Lato" w:cs="Times New Roman"/>
        </w:rPr>
        <w:t>,</w:t>
      </w:r>
      <w:r w:rsidRPr="00651E21">
        <w:rPr>
          <w:rFonts w:ascii="Lato" w:hAnsi="Lato" w:cs="Times New Roman"/>
        </w:rPr>
        <w:t xml:space="preserve"> </w:t>
      </w:r>
      <w:proofErr w:type="spellStart"/>
      <w:r w:rsidRPr="00651E21">
        <w:rPr>
          <w:rFonts w:ascii="Lato" w:hAnsi="Lato" w:cs="Times New Roman"/>
        </w:rPr>
        <w:t>Supabase</w:t>
      </w:r>
      <w:proofErr w:type="spellEnd"/>
    </w:p>
    <w:p w14:paraId="72D7CDC4" w14:textId="7E6B95A0" w:rsidR="00651E21" w:rsidRPr="00651E21" w:rsidRDefault="00651E21" w:rsidP="00651E21">
      <w:pPr>
        <w:spacing w:after="80"/>
        <w:jc w:val="both"/>
        <w:rPr>
          <w:rFonts w:ascii="Lato" w:hAnsi="Lato" w:cs="Times New Roman"/>
        </w:rPr>
      </w:pPr>
      <w:r w:rsidRPr="00A9709B">
        <w:rPr>
          <w:rFonts w:ascii="Lato" w:hAnsi="Lato" w:cs="Times New Roman"/>
          <w:b/>
          <w:bCs/>
        </w:rPr>
        <w:t>Databases &amp; Tools:</w:t>
      </w:r>
      <w:r w:rsidRPr="00651E21">
        <w:rPr>
          <w:rFonts w:ascii="Lato" w:hAnsi="Lato" w:cs="Times New Roman"/>
        </w:rPr>
        <w:t xml:space="preserve"> SQL, MongoDB, PostgreSQL, </w:t>
      </w:r>
      <w:proofErr w:type="spellStart"/>
      <w:r w:rsidRPr="00651E21">
        <w:rPr>
          <w:rFonts w:ascii="Lato" w:hAnsi="Lato" w:cs="Times New Roman"/>
        </w:rPr>
        <w:t>pgvector</w:t>
      </w:r>
      <w:proofErr w:type="spellEnd"/>
      <w:r w:rsidR="00410038">
        <w:rPr>
          <w:rFonts w:ascii="Lato" w:hAnsi="Lato" w:cs="Times New Roman"/>
        </w:rPr>
        <w:t xml:space="preserve">, </w:t>
      </w:r>
      <w:r w:rsidR="00410038" w:rsidRPr="00651E21">
        <w:rPr>
          <w:rFonts w:ascii="Lato" w:hAnsi="Lato" w:cs="Times New Roman"/>
        </w:rPr>
        <w:t>Git</w:t>
      </w:r>
      <w:r w:rsidR="00874E31">
        <w:rPr>
          <w:rFonts w:ascii="Lato" w:hAnsi="Lato" w:cs="Times New Roman"/>
        </w:rPr>
        <w:t>/</w:t>
      </w:r>
      <w:r w:rsidR="00410038" w:rsidRPr="00651E21">
        <w:rPr>
          <w:rFonts w:ascii="Lato" w:hAnsi="Lato" w:cs="Times New Roman"/>
        </w:rPr>
        <w:t>GitHub</w:t>
      </w:r>
    </w:p>
    <w:p w14:paraId="05B201E3" w14:textId="50AEE763" w:rsidR="006D29DE" w:rsidRPr="00EE1BBE" w:rsidRDefault="00651E21" w:rsidP="00EE1BBE">
      <w:pPr>
        <w:spacing w:after="80"/>
        <w:jc w:val="both"/>
        <w:rPr>
          <w:rFonts w:ascii="Lato" w:hAnsi="Lato" w:cs="Times New Roman"/>
          <w:lang w:val="en-AU"/>
        </w:rPr>
      </w:pPr>
      <w:proofErr w:type="spellStart"/>
      <w:r w:rsidRPr="00A9709B">
        <w:rPr>
          <w:rFonts w:ascii="Lato" w:hAnsi="Lato" w:cs="Times New Roman"/>
          <w:b/>
          <w:bCs/>
        </w:rPr>
        <w:t>Visualisatio</w:t>
      </w:r>
      <w:r w:rsidR="004106F6">
        <w:rPr>
          <w:rFonts w:ascii="Lato" w:hAnsi="Lato" w:cs="Times New Roman"/>
          <w:b/>
          <w:bCs/>
        </w:rPr>
        <w:t>n</w:t>
      </w:r>
      <w:proofErr w:type="spellEnd"/>
      <w:r w:rsidRPr="00A9709B">
        <w:rPr>
          <w:rFonts w:ascii="Lato" w:hAnsi="Lato" w:cs="Times New Roman"/>
          <w:b/>
          <w:bCs/>
        </w:rPr>
        <w:t>:</w:t>
      </w:r>
      <w:r w:rsidRPr="00651E21">
        <w:rPr>
          <w:rFonts w:ascii="Lato" w:hAnsi="Lato" w:cs="Times New Roman"/>
        </w:rPr>
        <w:t xml:space="preserve"> Power BI, Matplotlib, Seaborn</w:t>
      </w:r>
      <w:r w:rsidR="00675419">
        <w:rPr>
          <w:rFonts w:ascii="Lato" w:hAnsi="Lato" w:cs="Times New Roman"/>
        </w:rPr>
        <w:t>, Tableau</w:t>
      </w:r>
      <w:r w:rsidR="00EE1BBE">
        <w:rPr>
          <w:rFonts w:ascii="Lato" w:hAnsi="Lato" w:cs="Times New Roman"/>
        </w:rPr>
        <w:t xml:space="preserve">, </w:t>
      </w:r>
      <w:r w:rsidR="00EE1BBE" w:rsidRPr="00EE1BBE">
        <w:rPr>
          <w:rFonts w:ascii="Lato" w:hAnsi="Lato" w:cs="Times New Roman"/>
          <w:lang w:val="en-AU"/>
        </w:rPr>
        <w:t>ggplot2</w:t>
      </w:r>
    </w:p>
    <w:p w14:paraId="3D622E58" w14:textId="6CDCC5A2" w:rsidR="002B09CC" w:rsidRPr="0075617C" w:rsidRDefault="001A7348" w:rsidP="002B09CC">
      <w:pPr>
        <w:pStyle w:val="Heading1"/>
        <w:spacing w:before="0" w:after="0"/>
        <w:rPr>
          <w:rFonts w:ascii="Lato" w:hAnsi="Lato" w:cs="Times New Roman"/>
        </w:rPr>
      </w:pPr>
      <w:r>
        <w:rPr>
          <w:rFonts w:ascii="Lato" w:hAnsi="Lato" w:cs="Times New Roman"/>
        </w:rPr>
        <w:t>Professional Experience</w:t>
      </w:r>
    </w:p>
    <w:p w14:paraId="56B3BD34" w14:textId="0BC8D38A" w:rsidR="002B09CC" w:rsidRPr="0075617C" w:rsidRDefault="00325A11" w:rsidP="002B09CC">
      <w:pPr>
        <w:spacing w:line="168" w:lineRule="auto"/>
        <w:rPr>
          <w:rFonts w:ascii="Lato" w:hAnsi="Lato" w:cs="Times New Roman"/>
          <w:sz w:val="10"/>
          <w:szCs w:val="12"/>
        </w:rPr>
      </w:pPr>
      <w:r w:rsidRPr="0075617C">
        <w:rPr>
          <w:rFonts w:ascii="Lato" w:hAnsi="Lato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32681486" wp14:editId="5DE825C8">
                <wp:extent cx="6840415" cy="0"/>
                <wp:effectExtent l="0" t="0" r="0" b="0"/>
                <wp:docPr id="976886517" name="Straight Connector 9768865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4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A33098A" id="Straight Connector 976886517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B564D4B" w14:textId="6755BEB6" w:rsidR="00D63F89" w:rsidRPr="0075617C" w:rsidRDefault="00D63F89" w:rsidP="00D63F89">
      <w:pPr>
        <w:pStyle w:val="Heading2"/>
        <w:tabs>
          <w:tab w:val="clear" w:pos="9360"/>
          <w:tab w:val="right" w:pos="10773"/>
        </w:tabs>
        <w:spacing w:before="0" w:after="80"/>
        <w:jc w:val="both"/>
        <w:rPr>
          <w:rFonts w:ascii="Lato" w:hAnsi="Lato" w:cs="Times New Roman"/>
          <w:color w:val="000000" w:themeColor="text1"/>
        </w:rPr>
      </w:pPr>
      <w:bookmarkStart w:id="0" w:name="_Hlk213280270"/>
      <w:r w:rsidRPr="0075617C">
        <w:rPr>
          <w:rFonts w:ascii="Lato" w:hAnsi="Lato" w:cs="Times New Roman"/>
          <w:bCs/>
          <w:color w:val="000000" w:themeColor="text1"/>
        </w:rPr>
        <w:t>Path | Data Scientist</w:t>
      </w:r>
      <w:r w:rsidR="007E6C98">
        <w:rPr>
          <w:rFonts w:ascii="Lato" w:hAnsi="Lato" w:cs="Times New Roman"/>
          <w:bCs/>
          <w:color w:val="000000" w:themeColor="text1"/>
        </w:rPr>
        <w:t xml:space="preserve"> Intern</w:t>
      </w:r>
      <w:r w:rsidRPr="0075617C">
        <w:rPr>
          <w:rFonts w:ascii="Lato" w:hAnsi="Lato" w:cs="Times New Roman"/>
          <w:color w:val="000000" w:themeColor="text1"/>
        </w:rPr>
        <w:tab/>
      </w:r>
      <w:sdt>
        <w:sdtPr>
          <w:rPr>
            <w:rFonts w:ascii="Lato" w:hAnsi="Lato" w:cs="Times New Roman"/>
            <w:color w:val="000000" w:themeColor="text1"/>
          </w:rPr>
          <w:id w:val="1908415044"/>
          <w:placeholder>
            <w:docPart w:val="C69711F678E341CE89BC6F8BD52B8E64"/>
          </w:placeholder>
          <w15:appearance w15:val="hidden"/>
        </w:sdtPr>
        <w:sdtContent>
          <w:r w:rsidRPr="0075617C">
            <w:rPr>
              <w:rFonts w:ascii="Lato" w:hAnsi="Lato" w:cs="Times New Roman"/>
              <w:color w:val="000000" w:themeColor="text1"/>
            </w:rPr>
            <w:t xml:space="preserve">July 2025 </w:t>
          </w:r>
          <w:r w:rsidR="00E74762">
            <w:rPr>
              <w:rFonts w:ascii="Lato" w:hAnsi="Lato" w:cs="Times New Roman"/>
              <w:color w:val="000000" w:themeColor="text1"/>
            </w:rPr>
            <w:t>-</w:t>
          </w:r>
          <w:r w:rsidRPr="0075617C">
            <w:rPr>
              <w:rFonts w:ascii="Lato" w:hAnsi="Lato" w:cs="Times New Roman"/>
              <w:color w:val="000000" w:themeColor="text1"/>
            </w:rPr>
            <w:t xml:space="preserve"> Nov</w:t>
          </w:r>
          <w:r w:rsidR="007E6C98">
            <w:rPr>
              <w:rFonts w:ascii="Lato" w:hAnsi="Lato" w:cs="Times New Roman"/>
              <w:color w:val="000000" w:themeColor="text1"/>
            </w:rPr>
            <w:t>ember</w:t>
          </w:r>
          <w:r w:rsidRPr="0075617C">
            <w:rPr>
              <w:rFonts w:ascii="Lato" w:hAnsi="Lato" w:cs="Times New Roman"/>
              <w:color w:val="000000" w:themeColor="text1"/>
            </w:rPr>
            <w:t xml:space="preserve"> 2025</w:t>
          </w:r>
        </w:sdtContent>
      </w:sdt>
    </w:p>
    <w:bookmarkEnd w:id="0"/>
    <w:p w14:paraId="15326A85" w14:textId="77777777" w:rsidR="00371C34" w:rsidRPr="000E1CA4" w:rsidRDefault="00371C34" w:rsidP="00371C34">
      <w:pPr>
        <w:pStyle w:val="ListBullet"/>
        <w:numPr>
          <w:ilvl w:val="0"/>
          <w:numId w:val="21"/>
        </w:numPr>
        <w:jc w:val="both"/>
        <w:rPr>
          <w:rFonts w:ascii="Lato" w:hAnsi="Lato" w:cs="Times New Roman"/>
        </w:rPr>
      </w:pPr>
      <w:r w:rsidRPr="000E1CA4">
        <w:rPr>
          <w:rFonts w:ascii="Lato" w:hAnsi="Lato" w:cs="Times New Roman"/>
        </w:rPr>
        <w:t xml:space="preserve">Architected end-to-end RAG pipelines for </w:t>
      </w:r>
      <w:proofErr w:type="spellStart"/>
      <w:r w:rsidRPr="000E1CA4">
        <w:rPr>
          <w:rFonts w:ascii="Lato" w:hAnsi="Lato" w:cs="Times New Roman"/>
        </w:rPr>
        <w:t>personalised</w:t>
      </w:r>
      <w:proofErr w:type="spellEnd"/>
      <w:r w:rsidRPr="000E1CA4">
        <w:rPr>
          <w:rFonts w:ascii="Lato" w:hAnsi="Lato" w:cs="Times New Roman"/>
        </w:rPr>
        <w:t xml:space="preserve"> career guidance, achieving 3-second end-to-end latency and 5-millisecond vector searches, directly improving recommendation relevance and user experience</w:t>
      </w:r>
    </w:p>
    <w:p w14:paraId="4A2D21FE" w14:textId="77777777" w:rsidR="00371C34" w:rsidRPr="000E1CA4" w:rsidRDefault="00371C34" w:rsidP="00371C34">
      <w:pPr>
        <w:pStyle w:val="ListBullet"/>
        <w:numPr>
          <w:ilvl w:val="0"/>
          <w:numId w:val="21"/>
        </w:numPr>
        <w:jc w:val="both"/>
        <w:rPr>
          <w:rFonts w:ascii="Lato" w:hAnsi="Lato" w:cs="Times New Roman"/>
        </w:rPr>
      </w:pPr>
      <w:r w:rsidRPr="000E1CA4">
        <w:rPr>
          <w:rFonts w:ascii="Lato" w:hAnsi="Lato" w:cs="Times New Roman"/>
        </w:rPr>
        <w:t>Scaled internal role coverage by 380% (200 → 960 roles) through automated web scraping and metadata enrichment, significantly broadening the system's recommendation scope</w:t>
      </w:r>
    </w:p>
    <w:p w14:paraId="407DF786" w14:textId="77777777" w:rsidR="00371C34" w:rsidRPr="000E1CA4" w:rsidRDefault="00371C34" w:rsidP="00371C34">
      <w:pPr>
        <w:pStyle w:val="ListBullet"/>
        <w:numPr>
          <w:ilvl w:val="0"/>
          <w:numId w:val="21"/>
        </w:numPr>
        <w:jc w:val="both"/>
        <w:rPr>
          <w:rFonts w:ascii="Lato" w:hAnsi="Lato" w:cs="Times New Roman"/>
        </w:rPr>
      </w:pPr>
      <w:r w:rsidRPr="000E1CA4">
        <w:rPr>
          <w:rFonts w:ascii="Lato" w:hAnsi="Lato" w:cs="Times New Roman"/>
        </w:rPr>
        <w:t xml:space="preserve">Designed and deployed skill-gap analysis and semantic re-ranking services via </w:t>
      </w:r>
      <w:proofErr w:type="spellStart"/>
      <w:r w:rsidRPr="000E1CA4">
        <w:rPr>
          <w:rFonts w:ascii="Lato" w:hAnsi="Lato" w:cs="Times New Roman"/>
        </w:rPr>
        <w:t>FastAPI</w:t>
      </w:r>
      <w:proofErr w:type="spellEnd"/>
      <w:r w:rsidRPr="000E1CA4">
        <w:rPr>
          <w:rFonts w:ascii="Lato" w:hAnsi="Lato" w:cs="Times New Roman"/>
        </w:rPr>
        <w:t>, enabling accurate, context-aware role matching at production scale</w:t>
      </w:r>
    </w:p>
    <w:p w14:paraId="5EA36CC2" w14:textId="6922A923" w:rsidR="00371C34" w:rsidRPr="00371C34" w:rsidRDefault="00371C34" w:rsidP="00371C34">
      <w:pPr>
        <w:pStyle w:val="ListBullet"/>
        <w:numPr>
          <w:ilvl w:val="0"/>
          <w:numId w:val="21"/>
        </w:numPr>
        <w:spacing w:after="120"/>
        <w:jc w:val="both"/>
        <w:rPr>
          <w:rFonts w:ascii="Lato" w:hAnsi="Lato" w:cs="Times New Roman"/>
        </w:rPr>
      </w:pPr>
      <w:r w:rsidRPr="000E1CA4">
        <w:rPr>
          <w:rFonts w:ascii="Lato" w:hAnsi="Lato" w:cs="Times New Roman"/>
        </w:rPr>
        <w:t xml:space="preserve">Contributed to full-stack delivery across ML services and frontend roadmap </w:t>
      </w:r>
      <w:proofErr w:type="spellStart"/>
      <w:r w:rsidRPr="000E1CA4">
        <w:rPr>
          <w:rFonts w:ascii="Lato" w:hAnsi="Lato" w:cs="Times New Roman"/>
        </w:rPr>
        <w:t>visualisation</w:t>
      </w:r>
      <w:proofErr w:type="spellEnd"/>
      <w:r w:rsidRPr="000E1CA4">
        <w:rPr>
          <w:rFonts w:ascii="Lato" w:hAnsi="Lato" w:cs="Times New Roman"/>
        </w:rPr>
        <w:t xml:space="preserve"> components within an Agile team, while implementing logging and evaluation pipelines to support continuous experimentation</w:t>
      </w:r>
    </w:p>
    <w:p w14:paraId="073D1D1B" w14:textId="7F01C73A" w:rsidR="002B09CC" w:rsidRPr="0075617C" w:rsidRDefault="002B09CC" w:rsidP="002B09CC">
      <w:pPr>
        <w:pStyle w:val="Heading1"/>
        <w:spacing w:before="0" w:after="0"/>
        <w:jc w:val="both"/>
        <w:rPr>
          <w:rFonts w:ascii="Lato" w:hAnsi="Lato" w:cs="Times New Roman"/>
        </w:rPr>
      </w:pPr>
      <w:r w:rsidRPr="0075617C">
        <w:rPr>
          <w:rFonts w:ascii="Lato" w:hAnsi="Lato" w:cs="Times New Roman"/>
        </w:rPr>
        <w:t>Projects</w:t>
      </w:r>
    </w:p>
    <w:p w14:paraId="4E92558C" w14:textId="3C591DC2" w:rsidR="002B09CC" w:rsidRPr="0075617C" w:rsidRDefault="00325A11" w:rsidP="002B09CC">
      <w:pPr>
        <w:spacing w:line="168" w:lineRule="auto"/>
        <w:jc w:val="both"/>
        <w:rPr>
          <w:rFonts w:ascii="Lato" w:hAnsi="Lato" w:cs="Times New Roman"/>
          <w:sz w:val="10"/>
          <w:szCs w:val="12"/>
        </w:rPr>
      </w:pPr>
      <w:r w:rsidRPr="0075617C">
        <w:rPr>
          <w:rFonts w:ascii="Lato" w:hAnsi="Lato" w:cs="Times New Roman"/>
          <w:noProof/>
          <w:sz w:val="16"/>
          <w:szCs w:val="16"/>
        </w:rPr>
        <mc:AlternateContent>
          <mc:Choice Requires="wps">
            <w:drawing>
              <wp:inline distT="0" distB="0" distL="0" distR="0" wp14:anchorId="41D77EAF" wp14:editId="0323C5F0">
                <wp:extent cx="6840415" cy="0"/>
                <wp:effectExtent l="0" t="0" r="0" b="0"/>
                <wp:docPr id="665382266" name="Straight Connector 66538226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4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B2EAE0A" id="Straight Connector 665382266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FA83CB2" w14:textId="6AC54427" w:rsidR="00D63F89" w:rsidRPr="0075617C" w:rsidRDefault="00C66ECB" w:rsidP="00033BA4">
      <w:pPr>
        <w:pStyle w:val="Heading2"/>
        <w:tabs>
          <w:tab w:val="clear" w:pos="9360"/>
          <w:tab w:val="right" w:pos="10773"/>
        </w:tabs>
        <w:spacing w:before="0" w:after="40"/>
        <w:jc w:val="both"/>
        <w:rPr>
          <w:rFonts w:ascii="Lato" w:hAnsi="Lato" w:cs="Times New Roman"/>
          <w:color w:val="000000" w:themeColor="text1"/>
        </w:rPr>
      </w:pPr>
      <w:bookmarkStart w:id="1" w:name="_Hlk213280283"/>
      <w:proofErr w:type="gramStart"/>
      <w:r w:rsidRPr="0075617C">
        <w:rPr>
          <w:rFonts w:ascii="Lato" w:hAnsi="Lato" w:cs="Times New Roman"/>
          <w:bCs/>
          <w:color w:val="000000" w:themeColor="text1"/>
        </w:rPr>
        <w:t>Social Media</w:t>
      </w:r>
      <w:proofErr w:type="gramEnd"/>
      <w:r w:rsidRPr="0075617C">
        <w:rPr>
          <w:rFonts w:ascii="Lato" w:hAnsi="Lato" w:cs="Times New Roman"/>
          <w:bCs/>
          <w:color w:val="000000" w:themeColor="text1"/>
        </w:rPr>
        <w:t xml:space="preserve"> &amp; Network Analysis </w:t>
      </w:r>
      <w:r w:rsidR="00226D59" w:rsidRPr="0075617C">
        <w:rPr>
          <w:rFonts w:ascii="Lato" w:hAnsi="Lato" w:cs="Times New Roman"/>
          <w:bCs/>
          <w:color w:val="000000" w:themeColor="text1"/>
        </w:rPr>
        <w:t xml:space="preserve">| </w:t>
      </w:r>
      <w:r w:rsidRPr="0075617C">
        <w:rPr>
          <w:rFonts w:ascii="Lato" w:hAnsi="Lato" w:cs="Times New Roman"/>
          <w:bCs/>
          <w:color w:val="000000" w:themeColor="text1"/>
        </w:rPr>
        <w:t xml:space="preserve">Russia-Ukraine War </w:t>
      </w:r>
      <w:r w:rsidR="00D63F89" w:rsidRPr="0075617C">
        <w:rPr>
          <w:rFonts w:ascii="Lato" w:hAnsi="Lato" w:cs="Times New Roman"/>
          <w:bCs/>
          <w:color w:val="000000" w:themeColor="text1"/>
        </w:rPr>
        <w:t>(Reddit + YouTube)</w:t>
      </w:r>
      <w:r w:rsidR="00226D59" w:rsidRPr="0075617C">
        <w:rPr>
          <w:rFonts w:ascii="Lato" w:hAnsi="Lato" w:cs="Times New Roman"/>
          <w:bCs/>
          <w:color w:val="000000" w:themeColor="text1"/>
        </w:rPr>
        <w:t xml:space="preserve"> | RMIT</w:t>
      </w:r>
    </w:p>
    <w:p w14:paraId="51E16E07" w14:textId="72CD6B41" w:rsidR="006A76F4" w:rsidRPr="00FC0C59" w:rsidRDefault="00D63F89" w:rsidP="006A76F4">
      <w:pPr>
        <w:pStyle w:val="ListBullet"/>
        <w:numPr>
          <w:ilvl w:val="0"/>
          <w:numId w:val="0"/>
        </w:numPr>
        <w:jc w:val="both"/>
        <w:rPr>
          <w:rFonts w:ascii="Lato" w:hAnsi="Lato" w:cs="Times New Roman"/>
          <w:i/>
          <w:iCs/>
          <w:color w:val="404040" w:themeColor="text1" w:themeTint="BF"/>
        </w:rPr>
      </w:pPr>
      <w:r w:rsidRPr="00FC0C59">
        <w:rPr>
          <w:rFonts w:ascii="Lato" w:hAnsi="Lato" w:cs="Times New Roman"/>
          <w:i/>
          <w:iCs/>
          <w:color w:val="404040" w:themeColor="text1" w:themeTint="BF"/>
        </w:rPr>
        <w:t xml:space="preserve">Python, PRAW, YouTube API, NLP, LDA, VADER, </w:t>
      </w:r>
      <w:proofErr w:type="spellStart"/>
      <w:r w:rsidRPr="00FC0C59">
        <w:rPr>
          <w:rFonts w:ascii="Lato" w:hAnsi="Lato" w:cs="Times New Roman"/>
          <w:i/>
          <w:iCs/>
          <w:color w:val="404040" w:themeColor="text1" w:themeTint="BF"/>
        </w:rPr>
        <w:t>NetworkX</w:t>
      </w:r>
      <w:proofErr w:type="spellEnd"/>
      <w:r w:rsidRPr="00FC0C59">
        <w:rPr>
          <w:rFonts w:ascii="Lato" w:hAnsi="Lato" w:cs="Times New Roman"/>
          <w:i/>
          <w:iCs/>
          <w:color w:val="404040" w:themeColor="text1" w:themeTint="BF"/>
        </w:rPr>
        <w:t>, Louvain</w:t>
      </w:r>
    </w:p>
    <w:p w14:paraId="05239A36" w14:textId="77777777" w:rsidR="00B2583B" w:rsidRPr="00B2583B" w:rsidRDefault="00B2583B" w:rsidP="006D5004">
      <w:pPr>
        <w:pStyle w:val="ListBullet"/>
        <w:numPr>
          <w:ilvl w:val="0"/>
          <w:numId w:val="23"/>
        </w:numPr>
        <w:ind w:left="530"/>
        <w:jc w:val="both"/>
        <w:rPr>
          <w:rFonts w:ascii="Lato" w:hAnsi="Lato" w:cs="Times New Roman"/>
        </w:rPr>
      </w:pPr>
      <w:r w:rsidRPr="00B2583B">
        <w:rPr>
          <w:rFonts w:ascii="Lato" w:hAnsi="Lato" w:cs="Times New Roman"/>
        </w:rPr>
        <w:t xml:space="preserve">Collected and preprocessed 90,000+ comments from Reddit and YouTube, building an NLP pipeline using VADER sentiment analysis and LDA topic modelling to </w:t>
      </w:r>
      <w:proofErr w:type="spellStart"/>
      <w:r w:rsidRPr="00B2583B">
        <w:rPr>
          <w:rFonts w:ascii="Lato" w:hAnsi="Lato" w:cs="Times New Roman"/>
        </w:rPr>
        <w:t>analyse</w:t>
      </w:r>
      <w:proofErr w:type="spellEnd"/>
      <w:r w:rsidRPr="00B2583B">
        <w:rPr>
          <w:rFonts w:ascii="Lato" w:hAnsi="Lato" w:cs="Times New Roman"/>
        </w:rPr>
        <w:t xml:space="preserve"> cross-platform narrative patterns</w:t>
      </w:r>
    </w:p>
    <w:p w14:paraId="41DFC4D0" w14:textId="77777777" w:rsidR="00B2583B" w:rsidRPr="00B2583B" w:rsidRDefault="00B2583B" w:rsidP="006D5004">
      <w:pPr>
        <w:pStyle w:val="ListBullet"/>
        <w:numPr>
          <w:ilvl w:val="0"/>
          <w:numId w:val="23"/>
        </w:numPr>
        <w:ind w:left="530"/>
        <w:jc w:val="both"/>
        <w:rPr>
          <w:rFonts w:ascii="Lato" w:hAnsi="Lato" w:cs="Times New Roman"/>
        </w:rPr>
      </w:pPr>
      <w:r w:rsidRPr="00B2583B">
        <w:rPr>
          <w:rFonts w:ascii="Lato" w:hAnsi="Lato" w:cs="Times New Roman"/>
        </w:rPr>
        <w:t xml:space="preserve">Detected platform-level </w:t>
      </w:r>
      <w:proofErr w:type="spellStart"/>
      <w:r w:rsidRPr="00B2583B">
        <w:rPr>
          <w:rFonts w:ascii="Lato" w:hAnsi="Lato" w:cs="Times New Roman"/>
        </w:rPr>
        <w:t>behavioural</w:t>
      </w:r>
      <w:proofErr w:type="spellEnd"/>
      <w:r w:rsidRPr="00B2583B">
        <w:rPr>
          <w:rFonts w:ascii="Lato" w:hAnsi="Lato" w:cs="Times New Roman"/>
        </w:rPr>
        <w:t xml:space="preserve"> divergence: YouTube exhibited </w:t>
      </w:r>
      <w:proofErr w:type="spellStart"/>
      <w:r w:rsidRPr="00B2583B">
        <w:rPr>
          <w:rFonts w:ascii="Lato" w:hAnsi="Lato" w:cs="Times New Roman"/>
        </w:rPr>
        <w:t>centralised</w:t>
      </w:r>
      <w:proofErr w:type="spellEnd"/>
      <w:r w:rsidRPr="00B2583B">
        <w:rPr>
          <w:rFonts w:ascii="Lato" w:hAnsi="Lato" w:cs="Times New Roman"/>
        </w:rPr>
        <w:t xml:space="preserve">, echo-chamber-like community structures (Louvain Q=0.895, 600 communities) compared to Reddit's </w:t>
      </w:r>
      <w:proofErr w:type="spellStart"/>
      <w:r w:rsidRPr="00B2583B">
        <w:rPr>
          <w:rFonts w:ascii="Lato" w:hAnsi="Lato" w:cs="Times New Roman"/>
        </w:rPr>
        <w:t>decentralised</w:t>
      </w:r>
      <w:proofErr w:type="spellEnd"/>
      <w:r w:rsidRPr="00B2583B">
        <w:rPr>
          <w:rFonts w:ascii="Lato" w:hAnsi="Lato" w:cs="Times New Roman"/>
        </w:rPr>
        <w:t xml:space="preserve"> discourse (Q=0.571, 237 communities)</w:t>
      </w:r>
    </w:p>
    <w:p w14:paraId="47214F80" w14:textId="77777777" w:rsidR="00B2583B" w:rsidRDefault="00B2583B" w:rsidP="006D5004">
      <w:pPr>
        <w:pStyle w:val="ListBullet"/>
        <w:numPr>
          <w:ilvl w:val="0"/>
          <w:numId w:val="23"/>
        </w:numPr>
        <w:spacing w:after="120"/>
        <w:ind w:left="530"/>
        <w:jc w:val="both"/>
        <w:rPr>
          <w:rFonts w:ascii="Lato" w:hAnsi="Lato" w:cs="Times New Roman"/>
        </w:rPr>
      </w:pPr>
      <w:r w:rsidRPr="00B2583B">
        <w:rPr>
          <w:rFonts w:ascii="Lato" w:hAnsi="Lato" w:cs="Times New Roman"/>
        </w:rPr>
        <w:t xml:space="preserve">Modelled information diffusion using the Independent Cascade algorithm, revealing YouTube's </w:t>
      </w:r>
      <w:proofErr w:type="spellStart"/>
      <w:r w:rsidRPr="00B2583B">
        <w:rPr>
          <w:rFonts w:ascii="Lato" w:hAnsi="Lato" w:cs="Times New Roman"/>
        </w:rPr>
        <w:t>centralised</w:t>
      </w:r>
      <w:proofErr w:type="spellEnd"/>
      <w:r w:rsidRPr="00B2583B">
        <w:rPr>
          <w:rFonts w:ascii="Lato" w:hAnsi="Lato" w:cs="Times New Roman"/>
        </w:rPr>
        <w:t xml:space="preserve"> hubs as amplifiers of emotionally charged, leader-focused content vs Reddit's broader geopolitical topic spread</w:t>
      </w:r>
    </w:p>
    <w:p w14:paraId="32140A6C" w14:textId="77777777" w:rsidR="00250739" w:rsidRPr="0075617C" w:rsidRDefault="00250739" w:rsidP="00250739">
      <w:pPr>
        <w:pStyle w:val="Heading2"/>
        <w:spacing w:before="0" w:after="40"/>
        <w:rPr>
          <w:rFonts w:ascii="Lato" w:hAnsi="Lato" w:cs="Times New Roman"/>
        </w:rPr>
      </w:pPr>
      <w:r w:rsidRPr="009C6F79">
        <w:rPr>
          <w:rFonts w:ascii="Lato" w:hAnsi="Lato" w:cs="Times New Roman"/>
        </w:rPr>
        <w:t>Few</w:t>
      </w:r>
      <w:r w:rsidRPr="009C6F79">
        <w:rPr>
          <w:rFonts w:ascii="Lato" w:hAnsi="Lato" w:cs="Times New Roman"/>
        </w:rPr>
        <w:noBreakHyphen/>
        <w:t>Shot Learning for Hyperspectral Data</w:t>
      </w:r>
      <w:r w:rsidRPr="0075617C">
        <w:rPr>
          <w:rFonts w:ascii="Lato" w:hAnsi="Lato" w:cs="Times New Roman"/>
        </w:rPr>
        <w:t xml:space="preserve"> | Final Year Project | IIT Bombay</w:t>
      </w:r>
    </w:p>
    <w:p w14:paraId="45E0A514" w14:textId="77777777" w:rsidR="00250739" w:rsidRPr="00FC0C59" w:rsidRDefault="00250739" w:rsidP="00250739">
      <w:pPr>
        <w:pStyle w:val="ListBullet"/>
        <w:numPr>
          <w:ilvl w:val="0"/>
          <w:numId w:val="0"/>
        </w:numPr>
        <w:jc w:val="both"/>
        <w:rPr>
          <w:rFonts w:ascii="Lato" w:hAnsi="Lato" w:cs="Times New Roman"/>
          <w:i/>
          <w:iCs/>
          <w:color w:val="404040" w:themeColor="text1" w:themeTint="BF"/>
        </w:rPr>
      </w:pPr>
      <w:proofErr w:type="spellStart"/>
      <w:r w:rsidRPr="00FC0C59">
        <w:rPr>
          <w:rFonts w:ascii="Lato" w:hAnsi="Lato" w:cs="Times New Roman"/>
          <w:i/>
          <w:iCs/>
          <w:color w:val="404040" w:themeColor="text1" w:themeTint="BF"/>
        </w:rPr>
        <w:t>PyTorch</w:t>
      </w:r>
      <w:proofErr w:type="spellEnd"/>
      <w:r w:rsidRPr="00FC0C59">
        <w:rPr>
          <w:rFonts w:ascii="Lato" w:hAnsi="Lato" w:cs="Times New Roman"/>
          <w:i/>
          <w:iCs/>
          <w:color w:val="404040" w:themeColor="text1" w:themeTint="BF"/>
        </w:rPr>
        <w:t>, TensorFlow, Deep Learning, Attention Mechanisms</w:t>
      </w:r>
    </w:p>
    <w:p w14:paraId="79DA2658" w14:textId="77777777" w:rsidR="009B0EC8" w:rsidRPr="009B0EC8" w:rsidRDefault="009B0EC8" w:rsidP="005E421A">
      <w:pPr>
        <w:pStyle w:val="ListBullet"/>
        <w:numPr>
          <w:ilvl w:val="0"/>
          <w:numId w:val="22"/>
        </w:numPr>
        <w:ind w:left="530"/>
        <w:jc w:val="both"/>
        <w:rPr>
          <w:rFonts w:ascii="Lato" w:hAnsi="Lato" w:cs="Times New Roman"/>
          <w:lang w:val="en-AU"/>
        </w:rPr>
      </w:pPr>
      <w:r w:rsidRPr="009B0EC8">
        <w:rPr>
          <w:rFonts w:ascii="Lato" w:hAnsi="Lato" w:cs="Times New Roman"/>
          <w:lang w:val="en-AU"/>
        </w:rPr>
        <w:t>Surpassed published paper benchmarks by integrating Temperature Scaling and Attention mechanisms into a Few-Shot Learning model, achieving 99.55% Overall Accuracy vs the paper's 98.16% baseline</w:t>
      </w:r>
    </w:p>
    <w:p w14:paraId="40FDF255" w14:textId="15DB375F" w:rsidR="009B0EC8" w:rsidRPr="009B0EC8" w:rsidRDefault="009B0EC8" w:rsidP="005E421A">
      <w:pPr>
        <w:pStyle w:val="ListBullet"/>
        <w:numPr>
          <w:ilvl w:val="0"/>
          <w:numId w:val="22"/>
        </w:numPr>
        <w:ind w:left="530"/>
        <w:jc w:val="both"/>
        <w:rPr>
          <w:rFonts w:ascii="Lato" w:hAnsi="Lato" w:cs="Times New Roman"/>
          <w:lang w:val="en-AU"/>
        </w:rPr>
      </w:pPr>
      <w:r w:rsidRPr="009B0EC8">
        <w:rPr>
          <w:rFonts w:ascii="Lato" w:hAnsi="Lato" w:cs="Times New Roman"/>
          <w:lang w:val="en-AU"/>
        </w:rPr>
        <w:t xml:space="preserve">Designed and validated the architecture across multiple HSI benchmarks using ablation studies, confirming that Attention was the key driver </w:t>
      </w:r>
      <w:r>
        <w:rPr>
          <w:rFonts w:ascii="Lato" w:hAnsi="Lato" w:cs="Times New Roman"/>
          <w:lang w:val="en-AU"/>
        </w:rPr>
        <w:t>-</w:t>
      </w:r>
      <w:r w:rsidRPr="009B0EC8">
        <w:rPr>
          <w:rFonts w:ascii="Lato" w:hAnsi="Lato" w:cs="Times New Roman"/>
          <w:lang w:val="en-AU"/>
        </w:rPr>
        <w:t xml:space="preserve"> Temperature Scaling alone underperformed the baseline (97.21%)</w:t>
      </w:r>
    </w:p>
    <w:p w14:paraId="519E04C9" w14:textId="77777777" w:rsidR="009B0EC8" w:rsidRDefault="009B0EC8" w:rsidP="005E421A">
      <w:pPr>
        <w:pStyle w:val="ListBullet"/>
        <w:numPr>
          <w:ilvl w:val="0"/>
          <w:numId w:val="22"/>
        </w:numPr>
        <w:spacing w:after="120"/>
        <w:ind w:left="530"/>
        <w:jc w:val="both"/>
        <w:rPr>
          <w:rFonts w:ascii="Lato" w:hAnsi="Lato" w:cs="Times New Roman"/>
          <w:lang w:val="en-AU"/>
        </w:rPr>
      </w:pPr>
      <w:r w:rsidRPr="009B0EC8">
        <w:rPr>
          <w:rFonts w:ascii="Lato" w:hAnsi="Lato" w:cs="Times New Roman"/>
          <w:lang w:val="en-AU"/>
        </w:rPr>
        <w:t>Performed spectral-spatial preprocessing and feature extraction on curated HSI datasets to improve model generalisation across high-dimensional class distributions</w:t>
      </w:r>
    </w:p>
    <w:p w14:paraId="62571714" w14:textId="2A5ABDE3" w:rsidR="00226D59" w:rsidRPr="0075617C" w:rsidRDefault="00226D59" w:rsidP="00033BA4">
      <w:pPr>
        <w:pStyle w:val="Heading2"/>
        <w:spacing w:before="0" w:after="40"/>
        <w:rPr>
          <w:rFonts w:ascii="Lato" w:hAnsi="Lato" w:cs="Times New Roman"/>
        </w:rPr>
      </w:pPr>
      <w:r w:rsidRPr="0075617C">
        <w:rPr>
          <w:rFonts w:ascii="Lato" w:hAnsi="Lato" w:cs="Times New Roman"/>
        </w:rPr>
        <w:t>NLP Clothing Review Classification &amp; Web Application | RMIT</w:t>
      </w:r>
    </w:p>
    <w:p w14:paraId="565F5390" w14:textId="264B56ED" w:rsidR="00226D59" w:rsidRPr="00FC0C59" w:rsidRDefault="00226D59" w:rsidP="00226D59">
      <w:pPr>
        <w:pStyle w:val="ListBullet"/>
        <w:numPr>
          <w:ilvl w:val="0"/>
          <w:numId w:val="0"/>
        </w:numPr>
        <w:jc w:val="both"/>
        <w:rPr>
          <w:rFonts w:ascii="Lato" w:hAnsi="Lato" w:cs="Times New Roman"/>
          <w:i/>
          <w:iCs/>
          <w:color w:val="404040" w:themeColor="text1" w:themeTint="BF"/>
        </w:rPr>
      </w:pPr>
      <w:r w:rsidRPr="00FC0C59">
        <w:rPr>
          <w:rFonts w:ascii="Lato" w:hAnsi="Lato" w:cs="Times New Roman"/>
          <w:i/>
          <w:iCs/>
          <w:color w:val="404040" w:themeColor="text1" w:themeTint="BF"/>
        </w:rPr>
        <w:t xml:space="preserve">TensorFlow, </w:t>
      </w:r>
      <w:proofErr w:type="spellStart"/>
      <w:r w:rsidRPr="00FC0C59">
        <w:rPr>
          <w:rFonts w:ascii="Lato" w:hAnsi="Lato" w:cs="Times New Roman"/>
          <w:i/>
          <w:iCs/>
          <w:color w:val="404040" w:themeColor="text1" w:themeTint="BF"/>
        </w:rPr>
        <w:t>FastText</w:t>
      </w:r>
      <w:proofErr w:type="spellEnd"/>
      <w:r w:rsidRPr="00FC0C59">
        <w:rPr>
          <w:rFonts w:ascii="Lato" w:hAnsi="Lato" w:cs="Times New Roman"/>
          <w:i/>
          <w:iCs/>
          <w:color w:val="404040" w:themeColor="text1" w:themeTint="BF"/>
        </w:rPr>
        <w:t>, TF</w:t>
      </w:r>
      <w:r w:rsidRPr="00FC0C59">
        <w:rPr>
          <w:rFonts w:ascii="Lato" w:hAnsi="Lato" w:cs="Times New Roman"/>
          <w:i/>
          <w:iCs/>
          <w:color w:val="404040" w:themeColor="text1" w:themeTint="BF"/>
        </w:rPr>
        <w:noBreakHyphen/>
        <w:t>IDF, Logistic Regression, Flask</w:t>
      </w:r>
    </w:p>
    <w:p w14:paraId="6CD36BD8" w14:textId="77777777" w:rsidR="00DF4EB7" w:rsidRPr="00DF4EB7" w:rsidRDefault="00DF4EB7" w:rsidP="00DF4EB7">
      <w:pPr>
        <w:pStyle w:val="ListBullet"/>
        <w:numPr>
          <w:ilvl w:val="0"/>
          <w:numId w:val="24"/>
        </w:numPr>
        <w:ind w:left="530"/>
        <w:jc w:val="both"/>
        <w:rPr>
          <w:rFonts w:ascii="Lato" w:hAnsi="Lato" w:cs="Times New Roman"/>
        </w:rPr>
      </w:pPr>
      <w:r w:rsidRPr="00DF4EB7">
        <w:rPr>
          <w:rFonts w:ascii="Lato" w:hAnsi="Lato" w:cs="Times New Roman"/>
        </w:rPr>
        <w:t xml:space="preserve">Engineered and benchmarked five feature representations (Bag-of-Words, TF-IDF, embeddings, title-only, combined), with the </w:t>
      </w:r>
      <w:proofErr w:type="spellStart"/>
      <w:r w:rsidRPr="00DF4EB7">
        <w:rPr>
          <w:rFonts w:ascii="Lato" w:hAnsi="Lato" w:cs="Times New Roman"/>
        </w:rPr>
        <w:t>Title+Review</w:t>
      </w:r>
      <w:proofErr w:type="spellEnd"/>
      <w:r w:rsidRPr="00DF4EB7">
        <w:rPr>
          <w:rFonts w:ascii="Lato" w:hAnsi="Lato" w:cs="Times New Roman"/>
        </w:rPr>
        <w:t xml:space="preserve"> combination achieving the highest mean accuracy of 88.97% across 5-fold cross-validation</w:t>
      </w:r>
    </w:p>
    <w:p w14:paraId="05DD35BC" w14:textId="77777777" w:rsidR="00DF4EB7" w:rsidRPr="00DF4EB7" w:rsidRDefault="00DF4EB7" w:rsidP="00DF4EB7">
      <w:pPr>
        <w:pStyle w:val="ListBullet"/>
        <w:numPr>
          <w:ilvl w:val="0"/>
          <w:numId w:val="24"/>
        </w:numPr>
        <w:ind w:left="530"/>
        <w:jc w:val="both"/>
        <w:rPr>
          <w:rFonts w:ascii="Lato" w:hAnsi="Lato" w:cs="Times New Roman"/>
        </w:rPr>
      </w:pPr>
      <w:r w:rsidRPr="00DF4EB7">
        <w:rPr>
          <w:rFonts w:ascii="Lato" w:hAnsi="Lato" w:cs="Times New Roman"/>
        </w:rPr>
        <w:lastRenderedPageBreak/>
        <w:t xml:space="preserve">Trained and compared multiple classifiers (Logistic Regression, </w:t>
      </w:r>
      <w:proofErr w:type="spellStart"/>
      <w:r w:rsidRPr="00DF4EB7">
        <w:rPr>
          <w:rFonts w:ascii="Lato" w:hAnsi="Lato" w:cs="Times New Roman"/>
        </w:rPr>
        <w:t>FastText</w:t>
      </w:r>
      <w:proofErr w:type="spellEnd"/>
      <w:r w:rsidRPr="00DF4EB7">
        <w:rPr>
          <w:rFonts w:ascii="Lato" w:hAnsi="Lato" w:cs="Times New Roman"/>
        </w:rPr>
        <w:t>, deep learning) to identify the optimal model, with combined text features consistently outperforming single-input baselines by up to 2.3%</w:t>
      </w:r>
    </w:p>
    <w:p w14:paraId="5AFAEA77" w14:textId="77777777" w:rsidR="00DF4EB7" w:rsidRDefault="00DF4EB7" w:rsidP="00DF4EB7">
      <w:pPr>
        <w:pStyle w:val="ListBullet"/>
        <w:numPr>
          <w:ilvl w:val="0"/>
          <w:numId w:val="24"/>
        </w:numPr>
        <w:spacing w:after="120"/>
        <w:ind w:left="530"/>
        <w:jc w:val="both"/>
        <w:rPr>
          <w:rFonts w:ascii="Lato" w:hAnsi="Lato" w:cs="Times New Roman"/>
        </w:rPr>
      </w:pPr>
      <w:r w:rsidRPr="00DF4EB7">
        <w:rPr>
          <w:rFonts w:ascii="Lato" w:hAnsi="Lato" w:cs="Times New Roman"/>
        </w:rPr>
        <w:t>Deployed the best-performing model into a Flask web application supporting real-time recommendation prediction, keyword search, and user review submission</w:t>
      </w:r>
    </w:p>
    <w:p w14:paraId="7F816FB3" w14:textId="77777777" w:rsidR="00447E16" w:rsidRPr="0075617C" w:rsidRDefault="00447E16" w:rsidP="00447E16">
      <w:pPr>
        <w:pStyle w:val="Heading2"/>
        <w:tabs>
          <w:tab w:val="clear" w:pos="9360"/>
          <w:tab w:val="right" w:pos="10773"/>
        </w:tabs>
        <w:spacing w:before="0" w:after="40"/>
        <w:jc w:val="both"/>
        <w:rPr>
          <w:rFonts w:ascii="Lato" w:hAnsi="Lato" w:cs="Times New Roman"/>
          <w:i/>
          <w:iCs/>
        </w:rPr>
      </w:pPr>
      <w:r w:rsidRPr="0075617C">
        <w:rPr>
          <w:rFonts w:ascii="Lato" w:hAnsi="Lato" w:cs="Times New Roman"/>
          <w:bCs/>
          <w:color w:val="000000" w:themeColor="text1"/>
        </w:rPr>
        <w:t>Cloud</w:t>
      </w:r>
      <w:r w:rsidRPr="0075617C">
        <w:rPr>
          <w:rFonts w:ascii="Cambria Math" w:hAnsi="Cambria Math" w:cs="Cambria Math"/>
          <w:bCs/>
          <w:color w:val="000000" w:themeColor="text1"/>
        </w:rPr>
        <w:t>‑</w:t>
      </w:r>
      <w:r w:rsidRPr="0075617C">
        <w:rPr>
          <w:rFonts w:ascii="Lato" w:hAnsi="Lato" w:cs="Times New Roman"/>
          <w:bCs/>
          <w:color w:val="000000" w:themeColor="text1"/>
        </w:rPr>
        <w:t>Based Music Subscription Web Application | RMIT</w:t>
      </w:r>
      <w:r w:rsidRPr="0075617C">
        <w:rPr>
          <w:rFonts w:ascii="Lato" w:hAnsi="Lato" w:cs="Times New Roman"/>
          <w:i/>
          <w:iCs/>
        </w:rPr>
        <w:t xml:space="preserve"> </w:t>
      </w:r>
    </w:p>
    <w:p w14:paraId="23A70FD4" w14:textId="77777777" w:rsidR="00447E16" w:rsidRPr="00FC0C59" w:rsidRDefault="00447E16" w:rsidP="00447E16">
      <w:pPr>
        <w:pStyle w:val="ListBullet"/>
        <w:numPr>
          <w:ilvl w:val="0"/>
          <w:numId w:val="0"/>
        </w:numPr>
        <w:jc w:val="both"/>
        <w:rPr>
          <w:rFonts w:ascii="Lato" w:hAnsi="Lato" w:cs="Times New Roman"/>
          <w:i/>
          <w:iCs/>
          <w:color w:val="404040" w:themeColor="text1" w:themeTint="BF"/>
        </w:rPr>
      </w:pPr>
      <w:r w:rsidRPr="00FC0C59">
        <w:rPr>
          <w:rFonts w:ascii="Lato" w:hAnsi="Lato" w:cs="Times New Roman"/>
          <w:i/>
          <w:iCs/>
          <w:color w:val="404040" w:themeColor="text1" w:themeTint="BF"/>
          <w:lang w:val="en-AU"/>
        </w:rPr>
        <w:t>AWS EC2, S3, DynamoDB, API Gateway, Lambda, Ubuntu, Apache2</w:t>
      </w:r>
    </w:p>
    <w:p w14:paraId="5B16FDC6" w14:textId="77777777" w:rsidR="00447E16" w:rsidRPr="00DB3269" w:rsidRDefault="00447E16" w:rsidP="00447E16">
      <w:pPr>
        <w:pStyle w:val="ListBullet"/>
        <w:numPr>
          <w:ilvl w:val="0"/>
          <w:numId w:val="23"/>
        </w:numPr>
        <w:ind w:left="530"/>
        <w:jc w:val="both"/>
        <w:rPr>
          <w:rFonts w:ascii="Lato" w:hAnsi="Lato" w:cs="Times New Roman"/>
        </w:rPr>
      </w:pPr>
      <w:r w:rsidRPr="00DB3269">
        <w:rPr>
          <w:rFonts w:ascii="Lato" w:hAnsi="Lato" w:cs="Times New Roman"/>
        </w:rPr>
        <w:t>Deployed a fully functional cloud application on an EC2 Ubuntu server using Apache2, accessible via public DNS, demonstrating scalable AWS architecture</w:t>
      </w:r>
    </w:p>
    <w:p w14:paraId="1C1272E4" w14:textId="77777777" w:rsidR="00447E16" w:rsidRPr="00DB3269" w:rsidRDefault="00447E16" w:rsidP="00447E16">
      <w:pPr>
        <w:pStyle w:val="ListBullet"/>
        <w:numPr>
          <w:ilvl w:val="0"/>
          <w:numId w:val="23"/>
        </w:numPr>
        <w:ind w:left="530"/>
        <w:jc w:val="both"/>
        <w:rPr>
          <w:rFonts w:ascii="Lato" w:hAnsi="Lato" w:cs="Times New Roman"/>
        </w:rPr>
      </w:pPr>
      <w:r w:rsidRPr="00DB3269">
        <w:rPr>
          <w:rFonts w:ascii="Lato" w:hAnsi="Lato" w:cs="Times New Roman"/>
        </w:rPr>
        <w:t xml:space="preserve">Designed DynamoDB schemas for login, music, and subscription data with </w:t>
      </w:r>
      <w:proofErr w:type="spellStart"/>
      <w:r w:rsidRPr="00DB3269">
        <w:rPr>
          <w:rFonts w:ascii="Lato" w:hAnsi="Lato" w:cs="Times New Roman"/>
        </w:rPr>
        <w:t>optimised</w:t>
      </w:r>
      <w:proofErr w:type="spellEnd"/>
      <w:r w:rsidRPr="00DB3269">
        <w:rPr>
          <w:rFonts w:ascii="Lato" w:hAnsi="Lato" w:cs="Times New Roman"/>
        </w:rPr>
        <w:t xml:space="preserve"> key structures and built backend logic for registration, subscription management, and music queries</w:t>
      </w:r>
    </w:p>
    <w:p w14:paraId="0E0F6424" w14:textId="2BB27DE6" w:rsidR="00447E16" w:rsidRPr="00447E16" w:rsidRDefault="00447E16" w:rsidP="00447E16">
      <w:pPr>
        <w:pStyle w:val="ListBullet"/>
        <w:numPr>
          <w:ilvl w:val="0"/>
          <w:numId w:val="23"/>
        </w:numPr>
        <w:spacing w:after="120"/>
        <w:ind w:left="530"/>
        <w:jc w:val="both"/>
        <w:rPr>
          <w:rFonts w:ascii="Lato" w:hAnsi="Lato" w:cs="Times New Roman"/>
        </w:rPr>
      </w:pPr>
      <w:r w:rsidRPr="00DB3269">
        <w:rPr>
          <w:rFonts w:ascii="Lato" w:hAnsi="Lato" w:cs="Times New Roman"/>
        </w:rPr>
        <w:t>Automated artist image retrieval and secure storage in S3, and integrated API Gateway with Lambda to handle user registration, subscription updates, and data retrieval via REST APIs</w:t>
      </w:r>
    </w:p>
    <w:bookmarkEnd w:id="1"/>
    <w:p w14:paraId="5F2BF505" w14:textId="77777777" w:rsidR="00293682" w:rsidRPr="0075617C" w:rsidRDefault="00000000" w:rsidP="00293682">
      <w:pPr>
        <w:pStyle w:val="Heading1"/>
        <w:spacing w:before="0" w:after="0"/>
        <w:rPr>
          <w:rFonts w:ascii="Lato" w:hAnsi="Lato" w:cs="Times New Roman"/>
        </w:rPr>
      </w:pPr>
      <w:sdt>
        <w:sdtPr>
          <w:rPr>
            <w:rFonts w:ascii="Lato" w:hAnsi="Lato" w:cs="Times New Roman"/>
          </w:rPr>
          <w:id w:val="1513793667"/>
          <w:placeholder>
            <w:docPart w:val="8ECD33DB75324D25ACE3A3FC3680BC7A"/>
          </w:placeholder>
          <w:temporary/>
          <w:showingPlcHdr/>
          <w15:appearance w15:val="hidden"/>
        </w:sdtPr>
        <w:sdtContent>
          <w:r w:rsidR="00293682" w:rsidRPr="0075617C">
            <w:rPr>
              <w:rFonts w:ascii="Lato" w:hAnsi="Lato" w:cs="Times New Roman"/>
            </w:rPr>
            <w:t>Education</w:t>
          </w:r>
        </w:sdtContent>
      </w:sdt>
    </w:p>
    <w:p w14:paraId="3463A11A" w14:textId="77777777" w:rsidR="00293682" w:rsidRPr="0075617C" w:rsidRDefault="00293682" w:rsidP="00293682">
      <w:pPr>
        <w:spacing w:line="168" w:lineRule="auto"/>
        <w:jc w:val="both"/>
        <w:rPr>
          <w:rFonts w:ascii="Lato" w:hAnsi="Lato" w:cs="Times New Roman"/>
          <w:sz w:val="10"/>
          <w:szCs w:val="12"/>
        </w:rPr>
      </w:pPr>
      <w:r w:rsidRPr="0075617C">
        <w:rPr>
          <w:rFonts w:ascii="Lato" w:hAnsi="Lato" w:cs="Times New Roman"/>
          <w:noProof/>
          <w:sz w:val="10"/>
          <w:szCs w:val="12"/>
        </w:rPr>
        <mc:AlternateContent>
          <mc:Choice Requires="wps">
            <w:drawing>
              <wp:inline distT="0" distB="0" distL="0" distR="0" wp14:anchorId="09F66662" wp14:editId="4CC28023">
                <wp:extent cx="6840415" cy="0"/>
                <wp:effectExtent l="0" t="0" r="0" b="0"/>
                <wp:docPr id="495336993" name="Straight Connector 49533699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4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546E94" id="Straight Connector 495336993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1F0E4D3" w14:textId="77777777" w:rsidR="0003642D" w:rsidRPr="00C6767C" w:rsidRDefault="0003642D" w:rsidP="0003642D">
      <w:pPr>
        <w:pStyle w:val="Heading2"/>
        <w:tabs>
          <w:tab w:val="clear" w:pos="9360"/>
          <w:tab w:val="right" w:pos="10773"/>
        </w:tabs>
        <w:spacing w:before="0" w:after="40"/>
        <w:jc w:val="both"/>
        <w:rPr>
          <w:rFonts w:ascii="Lato" w:hAnsi="Lato" w:cs="Times New Roman"/>
          <w:color w:val="000000" w:themeColor="text1"/>
        </w:rPr>
      </w:pPr>
      <w:r w:rsidRPr="00C6767C">
        <w:rPr>
          <w:rFonts w:ascii="Lato" w:hAnsi="Lato" w:cs="Times New Roman"/>
          <w:color w:val="000000" w:themeColor="text1"/>
        </w:rPr>
        <w:t>RMIT University, Melbourne</w:t>
      </w:r>
      <w:r w:rsidRPr="00C6767C">
        <w:rPr>
          <w:rFonts w:ascii="Lato" w:hAnsi="Lato" w:cs="Times New Roman"/>
          <w:color w:val="000000" w:themeColor="text1"/>
        </w:rPr>
        <w:tab/>
        <w:t>2024-2025</w:t>
      </w:r>
    </w:p>
    <w:p w14:paraId="41876A63" w14:textId="77777777" w:rsidR="0003642D" w:rsidRPr="00C6767C" w:rsidRDefault="0003642D" w:rsidP="0003642D">
      <w:pPr>
        <w:pStyle w:val="Heading2"/>
        <w:tabs>
          <w:tab w:val="clear" w:pos="9360"/>
          <w:tab w:val="right" w:pos="10773"/>
        </w:tabs>
        <w:spacing w:before="0" w:after="120"/>
        <w:jc w:val="both"/>
        <w:rPr>
          <w:rFonts w:ascii="Lato" w:hAnsi="Lato" w:cs="Times New Roman"/>
          <w:color w:val="000000" w:themeColor="text1"/>
        </w:rPr>
      </w:pPr>
      <w:r w:rsidRPr="00C6767C">
        <w:rPr>
          <w:rFonts w:ascii="Lato" w:hAnsi="Lato" w:cs="Times New Roman"/>
          <w:b w:val="0"/>
          <w:bCs/>
          <w:color w:val="000000" w:themeColor="text1"/>
        </w:rPr>
        <w:t>Master of Data Science</w:t>
      </w:r>
      <w:r w:rsidRPr="00C6767C">
        <w:rPr>
          <w:rFonts w:ascii="Lato" w:hAnsi="Lato" w:cs="Times New Roman"/>
          <w:color w:val="000000" w:themeColor="text1"/>
        </w:rPr>
        <w:tab/>
      </w:r>
      <w:r w:rsidRPr="00C6767C">
        <w:rPr>
          <w:rFonts w:ascii="Lato" w:hAnsi="Lato" w:cs="Times New Roman"/>
          <w:b w:val="0"/>
          <w:bCs/>
          <w:color w:val="000000" w:themeColor="text1"/>
        </w:rPr>
        <w:t>(3.4/4 GPA)</w:t>
      </w:r>
    </w:p>
    <w:p w14:paraId="03093C00" w14:textId="77777777" w:rsidR="0003642D" w:rsidRPr="00C6767C" w:rsidRDefault="0003642D" w:rsidP="0003642D">
      <w:pPr>
        <w:pStyle w:val="Heading2"/>
        <w:tabs>
          <w:tab w:val="clear" w:pos="9360"/>
          <w:tab w:val="right" w:pos="10773"/>
        </w:tabs>
        <w:spacing w:before="0" w:after="40"/>
        <w:jc w:val="both"/>
        <w:rPr>
          <w:rFonts w:ascii="Lato" w:hAnsi="Lato" w:cs="Times New Roman"/>
          <w:color w:val="000000" w:themeColor="text1"/>
        </w:rPr>
      </w:pPr>
      <w:r w:rsidRPr="00C6767C">
        <w:rPr>
          <w:rFonts w:ascii="Lato" w:hAnsi="Lato" w:cs="Times New Roman"/>
          <w:color w:val="000000" w:themeColor="text1"/>
        </w:rPr>
        <w:t>Mumbai University, Mumbai</w:t>
      </w:r>
      <w:r w:rsidRPr="00C6767C">
        <w:rPr>
          <w:rFonts w:ascii="Lato" w:hAnsi="Lato" w:cs="Times New Roman"/>
          <w:color w:val="000000" w:themeColor="text1"/>
        </w:rPr>
        <w:tab/>
        <w:t>2019-2023</w:t>
      </w:r>
    </w:p>
    <w:p w14:paraId="144F6BEC" w14:textId="77777777" w:rsidR="0003642D" w:rsidRPr="00C6767C" w:rsidRDefault="0003642D" w:rsidP="0003642D">
      <w:pPr>
        <w:pStyle w:val="Heading2"/>
        <w:tabs>
          <w:tab w:val="clear" w:pos="9360"/>
          <w:tab w:val="right" w:pos="10773"/>
        </w:tabs>
        <w:spacing w:before="0" w:after="120"/>
        <w:jc w:val="both"/>
        <w:rPr>
          <w:rFonts w:ascii="Lato" w:hAnsi="Lato" w:cs="Times New Roman"/>
          <w:color w:val="000000" w:themeColor="text1"/>
        </w:rPr>
      </w:pPr>
      <w:r w:rsidRPr="00C6767C">
        <w:rPr>
          <w:rFonts w:ascii="Lato" w:hAnsi="Lato" w:cs="Times New Roman"/>
          <w:b w:val="0"/>
          <w:bCs/>
          <w:color w:val="000000" w:themeColor="text1"/>
        </w:rPr>
        <w:t>Bachelor of Computer Engineering</w:t>
      </w:r>
      <w:r w:rsidRPr="00C6767C">
        <w:rPr>
          <w:rFonts w:ascii="Lato" w:hAnsi="Lato" w:cs="Times New Roman"/>
          <w:color w:val="000000" w:themeColor="text1"/>
        </w:rPr>
        <w:tab/>
      </w:r>
      <w:r w:rsidRPr="00C6767C">
        <w:rPr>
          <w:rFonts w:ascii="Lato" w:hAnsi="Lato" w:cs="Times New Roman"/>
          <w:b w:val="0"/>
          <w:bCs/>
          <w:color w:val="000000" w:themeColor="text1"/>
        </w:rPr>
        <w:t>(8.96/10 GPA)</w:t>
      </w:r>
    </w:p>
    <w:p w14:paraId="7F724E1F" w14:textId="77777777" w:rsidR="00293682" w:rsidRPr="0075617C" w:rsidRDefault="00293682" w:rsidP="00293682">
      <w:pPr>
        <w:pStyle w:val="ListBullet"/>
        <w:numPr>
          <w:ilvl w:val="0"/>
          <w:numId w:val="0"/>
        </w:numPr>
        <w:spacing w:after="120"/>
        <w:jc w:val="both"/>
        <w:rPr>
          <w:rFonts w:ascii="Lato" w:hAnsi="Lato" w:cs="Times New Roman"/>
          <w:lang w:val="en-AU"/>
        </w:rPr>
      </w:pPr>
    </w:p>
    <w:sectPr w:rsidR="00293682" w:rsidRPr="0075617C" w:rsidSect="002B09C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20" w:right="720" w:bottom="720" w:left="720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2A1E8" w14:textId="77777777" w:rsidR="00F405FF" w:rsidRDefault="00F405FF">
      <w:pPr>
        <w:spacing w:after="0"/>
      </w:pPr>
      <w:r>
        <w:separator/>
      </w:r>
    </w:p>
  </w:endnote>
  <w:endnote w:type="continuationSeparator" w:id="0">
    <w:p w14:paraId="4698662D" w14:textId="77777777" w:rsidR="00F405FF" w:rsidRDefault="00F405FF">
      <w:pPr>
        <w:spacing w:after="0"/>
      </w:pPr>
      <w:r>
        <w:continuationSeparator/>
      </w:r>
    </w:p>
  </w:endnote>
  <w:endnote w:type="continuationNotice" w:id="1">
    <w:p w14:paraId="64E36F2B" w14:textId="77777777" w:rsidR="00F405FF" w:rsidRDefault="00F405F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DB0A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B9C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12BD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488B1" w14:textId="77777777" w:rsidR="00F405FF" w:rsidRDefault="00F405FF">
      <w:pPr>
        <w:spacing w:after="0"/>
      </w:pPr>
      <w:r>
        <w:separator/>
      </w:r>
    </w:p>
  </w:footnote>
  <w:footnote w:type="continuationSeparator" w:id="0">
    <w:p w14:paraId="7C2434CA" w14:textId="77777777" w:rsidR="00F405FF" w:rsidRDefault="00F405FF">
      <w:pPr>
        <w:spacing w:after="0"/>
      </w:pPr>
      <w:r>
        <w:continuationSeparator/>
      </w:r>
    </w:p>
  </w:footnote>
  <w:footnote w:type="continuationNotice" w:id="1">
    <w:p w14:paraId="63496410" w14:textId="77777777" w:rsidR="00F405FF" w:rsidRDefault="00F405F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0E45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5D27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512BC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5A6F0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FA416AD"/>
    <w:multiLevelType w:val="hybridMultilevel"/>
    <w:tmpl w:val="BDC0F598"/>
    <w:lvl w:ilvl="0" w:tplc="D6864992">
      <w:start w:val="33"/>
      <w:numFmt w:val="bullet"/>
      <w:lvlText w:val=""/>
      <w:lvlJc w:val="left"/>
      <w:pPr>
        <w:ind w:left="52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1" w15:restartNumberingAfterBreak="0">
    <w:nsid w:val="38566E33"/>
    <w:multiLevelType w:val="hybridMultilevel"/>
    <w:tmpl w:val="49628D44"/>
    <w:lvl w:ilvl="0" w:tplc="CCA45F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468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  <w:color w:val="auto"/>
      </w:rPr>
    </w:lvl>
  </w:abstractNum>
  <w:abstractNum w:abstractNumId="13" w15:restartNumberingAfterBreak="0">
    <w:nsid w:val="3C861BCF"/>
    <w:multiLevelType w:val="multilevel"/>
    <w:tmpl w:val="F89E83C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06236"/>
    <w:multiLevelType w:val="hybridMultilevel"/>
    <w:tmpl w:val="FB9E7EAC"/>
    <w:lvl w:ilvl="0" w:tplc="D6864992">
      <w:start w:val="3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E1405"/>
    <w:multiLevelType w:val="hybridMultilevel"/>
    <w:tmpl w:val="575263A2"/>
    <w:lvl w:ilvl="0" w:tplc="D6864992">
      <w:start w:val="3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467E0D86"/>
    <w:multiLevelType w:val="multilevel"/>
    <w:tmpl w:val="16A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2"/>
  </w:num>
  <w:num w:numId="15" w16cid:durableId="94441604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2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7"/>
  </w:num>
  <w:num w:numId="20" w16cid:durableId="485974808">
    <w:abstractNumId w:val="11"/>
  </w:num>
  <w:num w:numId="21" w16cid:durableId="172300161">
    <w:abstractNumId w:val="10"/>
  </w:num>
  <w:num w:numId="22" w16cid:durableId="1631665548">
    <w:abstractNumId w:val="13"/>
  </w:num>
  <w:num w:numId="23" w16cid:durableId="729110718">
    <w:abstractNumId w:val="15"/>
  </w:num>
  <w:num w:numId="24" w16cid:durableId="1027875479">
    <w:abstractNumId w:val="14"/>
  </w:num>
  <w:num w:numId="25" w16cid:durableId="9948404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11"/>
    <w:rsid w:val="00003455"/>
    <w:rsid w:val="00004459"/>
    <w:rsid w:val="0001651A"/>
    <w:rsid w:val="00017B28"/>
    <w:rsid w:val="00020796"/>
    <w:rsid w:val="00021C10"/>
    <w:rsid w:val="00032277"/>
    <w:rsid w:val="00032383"/>
    <w:rsid w:val="00032982"/>
    <w:rsid w:val="00033BA4"/>
    <w:rsid w:val="0003642D"/>
    <w:rsid w:val="00037A3D"/>
    <w:rsid w:val="00037A80"/>
    <w:rsid w:val="0004081D"/>
    <w:rsid w:val="0004270E"/>
    <w:rsid w:val="00047720"/>
    <w:rsid w:val="00047C0B"/>
    <w:rsid w:val="000539BD"/>
    <w:rsid w:val="00066E2A"/>
    <w:rsid w:val="00076DB4"/>
    <w:rsid w:val="00083134"/>
    <w:rsid w:val="0009195F"/>
    <w:rsid w:val="000947F2"/>
    <w:rsid w:val="00095BA8"/>
    <w:rsid w:val="000B3AE4"/>
    <w:rsid w:val="000D355D"/>
    <w:rsid w:val="00101433"/>
    <w:rsid w:val="001046AC"/>
    <w:rsid w:val="00104867"/>
    <w:rsid w:val="0011008C"/>
    <w:rsid w:val="00111371"/>
    <w:rsid w:val="001172E5"/>
    <w:rsid w:val="001274B5"/>
    <w:rsid w:val="00132A56"/>
    <w:rsid w:val="00140528"/>
    <w:rsid w:val="001433E3"/>
    <w:rsid w:val="00153C9D"/>
    <w:rsid w:val="0016014D"/>
    <w:rsid w:val="001608CC"/>
    <w:rsid w:val="00170711"/>
    <w:rsid w:val="0018191F"/>
    <w:rsid w:val="00181FE7"/>
    <w:rsid w:val="00186230"/>
    <w:rsid w:val="00197E55"/>
    <w:rsid w:val="001A7348"/>
    <w:rsid w:val="001C6FB0"/>
    <w:rsid w:val="001C7302"/>
    <w:rsid w:val="001D0B23"/>
    <w:rsid w:val="001D4B58"/>
    <w:rsid w:val="00200572"/>
    <w:rsid w:val="00203380"/>
    <w:rsid w:val="00226D59"/>
    <w:rsid w:val="00231CC7"/>
    <w:rsid w:val="00232F9A"/>
    <w:rsid w:val="00250739"/>
    <w:rsid w:val="00251580"/>
    <w:rsid w:val="00262033"/>
    <w:rsid w:val="00271453"/>
    <w:rsid w:val="00276E4F"/>
    <w:rsid w:val="002918CF"/>
    <w:rsid w:val="00293682"/>
    <w:rsid w:val="00295104"/>
    <w:rsid w:val="002957A8"/>
    <w:rsid w:val="002A5EEA"/>
    <w:rsid w:val="002A7792"/>
    <w:rsid w:val="002B09CC"/>
    <w:rsid w:val="002B636C"/>
    <w:rsid w:val="002C0DDD"/>
    <w:rsid w:val="002C4A86"/>
    <w:rsid w:val="002D59A2"/>
    <w:rsid w:val="002E4C8F"/>
    <w:rsid w:val="002F6E3C"/>
    <w:rsid w:val="002F7857"/>
    <w:rsid w:val="00302F19"/>
    <w:rsid w:val="00304507"/>
    <w:rsid w:val="003108DB"/>
    <w:rsid w:val="00325A11"/>
    <w:rsid w:val="00331246"/>
    <w:rsid w:val="003319FB"/>
    <w:rsid w:val="003416AA"/>
    <w:rsid w:val="00351D1B"/>
    <w:rsid w:val="00357FD0"/>
    <w:rsid w:val="003630D5"/>
    <w:rsid w:val="00371C34"/>
    <w:rsid w:val="00374627"/>
    <w:rsid w:val="00380722"/>
    <w:rsid w:val="003846C6"/>
    <w:rsid w:val="00394A6D"/>
    <w:rsid w:val="003A4BD3"/>
    <w:rsid w:val="003B2143"/>
    <w:rsid w:val="003C14A1"/>
    <w:rsid w:val="003C1D93"/>
    <w:rsid w:val="003C38F0"/>
    <w:rsid w:val="003C4A90"/>
    <w:rsid w:val="003E4643"/>
    <w:rsid w:val="003E589C"/>
    <w:rsid w:val="003E74EC"/>
    <w:rsid w:val="003F19B9"/>
    <w:rsid w:val="003F711A"/>
    <w:rsid w:val="00400FD0"/>
    <w:rsid w:val="0040118E"/>
    <w:rsid w:val="00402D6C"/>
    <w:rsid w:val="00403BB9"/>
    <w:rsid w:val="00410038"/>
    <w:rsid w:val="00410415"/>
    <w:rsid w:val="004106F6"/>
    <w:rsid w:val="00420DE9"/>
    <w:rsid w:val="00425E04"/>
    <w:rsid w:val="00433CD1"/>
    <w:rsid w:val="0043450B"/>
    <w:rsid w:val="004358CF"/>
    <w:rsid w:val="00445933"/>
    <w:rsid w:val="004476A1"/>
    <w:rsid w:val="004476B0"/>
    <w:rsid w:val="00447E16"/>
    <w:rsid w:val="00451757"/>
    <w:rsid w:val="004547A7"/>
    <w:rsid w:val="00463E6F"/>
    <w:rsid w:val="00475C26"/>
    <w:rsid w:val="0047683B"/>
    <w:rsid w:val="00476DF0"/>
    <w:rsid w:val="00485383"/>
    <w:rsid w:val="004A183C"/>
    <w:rsid w:val="004A4BFA"/>
    <w:rsid w:val="004D1446"/>
    <w:rsid w:val="004D1B38"/>
    <w:rsid w:val="004D433E"/>
    <w:rsid w:val="004E0FEC"/>
    <w:rsid w:val="004E3344"/>
    <w:rsid w:val="004E47F6"/>
    <w:rsid w:val="004E6381"/>
    <w:rsid w:val="004F305A"/>
    <w:rsid w:val="004F7524"/>
    <w:rsid w:val="00504FB9"/>
    <w:rsid w:val="005114E7"/>
    <w:rsid w:val="00521945"/>
    <w:rsid w:val="005223AF"/>
    <w:rsid w:val="0052512A"/>
    <w:rsid w:val="005338E9"/>
    <w:rsid w:val="005356AD"/>
    <w:rsid w:val="00536083"/>
    <w:rsid w:val="005369FA"/>
    <w:rsid w:val="005377CD"/>
    <w:rsid w:val="00542008"/>
    <w:rsid w:val="005463C0"/>
    <w:rsid w:val="0055562C"/>
    <w:rsid w:val="00582E2D"/>
    <w:rsid w:val="005838E3"/>
    <w:rsid w:val="00584A69"/>
    <w:rsid w:val="00594B7F"/>
    <w:rsid w:val="005A1CE4"/>
    <w:rsid w:val="005A29F5"/>
    <w:rsid w:val="005A77FC"/>
    <w:rsid w:val="005A7D8A"/>
    <w:rsid w:val="005B304A"/>
    <w:rsid w:val="005C2BF4"/>
    <w:rsid w:val="005D49B2"/>
    <w:rsid w:val="005D5D10"/>
    <w:rsid w:val="005E421A"/>
    <w:rsid w:val="005E5E55"/>
    <w:rsid w:val="005F04C0"/>
    <w:rsid w:val="005F7501"/>
    <w:rsid w:val="0060428C"/>
    <w:rsid w:val="00605599"/>
    <w:rsid w:val="00610770"/>
    <w:rsid w:val="00616068"/>
    <w:rsid w:val="00627B1A"/>
    <w:rsid w:val="00642AB9"/>
    <w:rsid w:val="0064743F"/>
    <w:rsid w:val="00651E21"/>
    <w:rsid w:val="00660081"/>
    <w:rsid w:val="00661566"/>
    <w:rsid w:val="006734FD"/>
    <w:rsid w:val="00675419"/>
    <w:rsid w:val="00681BEF"/>
    <w:rsid w:val="00692F19"/>
    <w:rsid w:val="006953A2"/>
    <w:rsid w:val="00697F53"/>
    <w:rsid w:val="006A3D6F"/>
    <w:rsid w:val="006A76F4"/>
    <w:rsid w:val="006B3F61"/>
    <w:rsid w:val="006B4315"/>
    <w:rsid w:val="006C0F48"/>
    <w:rsid w:val="006D236F"/>
    <w:rsid w:val="006D29DE"/>
    <w:rsid w:val="006D5004"/>
    <w:rsid w:val="006E0605"/>
    <w:rsid w:val="006E401C"/>
    <w:rsid w:val="006F0EAE"/>
    <w:rsid w:val="006F2441"/>
    <w:rsid w:val="00711175"/>
    <w:rsid w:val="00712084"/>
    <w:rsid w:val="007148DA"/>
    <w:rsid w:val="00721836"/>
    <w:rsid w:val="007424F3"/>
    <w:rsid w:val="00744C3A"/>
    <w:rsid w:val="0075617C"/>
    <w:rsid w:val="007571DC"/>
    <w:rsid w:val="00757D15"/>
    <w:rsid w:val="00774126"/>
    <w:rsid w:val="0077621B"/>
    <w:rsid w:val="00781236"/>
    <w:rsid w:val="0078381E"/>
    <w:rsid w:val="00786264"/>
    <w:rsid w:val="007941C7"/>
    <w:rsid w:val="007963CE"/>
    <w:rsid w:val="007A7186"/>
    <w:rsid w:val="007B2C1E"/>
    <w:rsid w:val="007C2DD4"/>
    <w:rsid w:val="007D00B3"/>
    <w:rsid w:val="007D2F5C"/>
    <w:rsid w:val="007D52A8"/>
    <w:rsid w:val="007E555B"/>
    <w:rsid w:val="007E6C98"/>
    <w:rsid w:val="007F2AAA"/>
    <w:rsid w:val="007F463A"/>
    <w:rsid w:val="008161EE"/>
    <w:rsid w:val="00824550"/>
    <w:rsid w:val="00827775"/>
    <w:rsid w:val="00830200"/>
    <w:rsid w:val="00830933"/>
    <w:rsid w:val="00831003"/>
    <w:rsid w:val="0083723B"/>
    <w:rsid w:val="008406FF"/>
    <w:rsid w:val="0084136C"/>
    <w:rsid w:val="00843169"/>
    <w:rsid w:val="008464B9"/>
    <w:rsid w:val="00855CA3"/>
    <w:rsid w:val="0086325C"/>
    <w:rsid w:val="008649A8"/>
    <w:rsid w:val="00866705"/>
    <w:rsid w:val="00873549"/>
    <w:rsid w:val="00874E31"/>
    <w:rsid w:val="00874F8A"/>
    <w:rsid w:val="0087550B"/>
    <w:rsid w:val="00886378"/>
    <w:rsid w:val="00886E4A"/>
    <w:rsid w:val="008905E2"/>
    <w:rsid w:val="008916B6"/>
    <w:rsid w:val="008925F4"/>
    <w:rsid w:val="008A1B0D"/>
    <w:rsid w:val="008B15F7"/>
    <w:rsid w:val="008B6CF3"/>
    <w:rsid w:val="008C5278"/>
    <w:rsid w:val="008C7991"/>
    <w:rsid w:val="008D5413"/>
    <w:rsid w:val="008D5A41"/>
    <w:rsid w:val="008D6A27"/>
    <w:rsid w:val="008E038B"/>
    <w:rsid w:val="008E10EB"/>
    <w:rsid w:val="008E5671"/>
    <w:rsid w:val="008F693D"/>
    <w:rsid w:val="00911031"/>
    <w:rsid w:val="00911A55"/>
    <w:rsid w:val="00912D4C"/>
    <w:rsid w:val="00924DC2"/>
    <w:rsid w:val="0093056E"/>
    <w:rsid w:val="0093534C"/>
    <w:rsid w:val="0093754D"/>
    <w:rsid w:val="00947944"/>
    <w:rsid w:val="00950405"/>
    <w:rsid w:val="00950EA4"/>
    <w:rsid w:val="00952F98"/>
    <w:rsid w:val="00956C3B"/>
    <w:rsid w:val="00966807"/>
    <w:rsid w:val="00970C7E"/>
    <w:rsid w:val="00971892"/>
    <w:rsid w:val="0097323F"/>
    <w:rsid w:val="009757B2"/>
    <w:rsid w:val="009763C8"/>
    <w:rsid w:val="00982A6A"/>
    <w:rsid w:val="00982EDE"/>
    <w:rsid w:val="009858B8"/>
    <w:rsid w:val="00986767"/>
    <w:rsid w:val="009B0EC8"/>
    <w:rsid w:val="009B24B9"/>
    <w:rsid w:val="009B29F0"/>
    <w:rsid w:val="009C2119"/>
    <w:rsid w:val="009C429D"/>
    <w:rsid w:val="009C69AF"/>
    <w:rsid w:val="009C7EA4"/>
    <w:rsid w:val="009C7FD6"/>
    <w:rsid w:val="009D04EB"/>
    <w:rsid w:val="009D41D9"/>
    <w:rsid w:val="009D5007"/>
    <w:rsid w:val="009D5B56"/>
    <w:rsid w:val="009E3475"/>
    <w:rsid w:val="009F2912"/>
    <w:rsid w:val="00A00679"/>
    <w:rsid w:val="00A23EAD"/>
    <w:rsid w:val="00A249B7"/>
    <w:rsid w:val="00A36F7A"/>
    <w:rsid w:val="00A44681"/>
    <w:rsid w:val="00A55CA3"/>
    <w:rsid w:val="00A7066C"/>
    <w:rsid w:val="00A70EFD"/>
    <w:rsid w:val="00A8131A"/>
    <w:rsid w:val="00A9709B"/>
    <w:rsid w:val="00AA2091"/>
    <w:rsid w:val="00AB2C3D"/>
    <w:rsid w:val="00AC719B"/>
    <w:rsid w:val="00AF3073"/>
    <w:rsid w:val="00B063E6"/>
    <w:rsid w:val="00B15C87"/>
    <w:rsid w:val="00B20124"/>
    <w:rsid w:val="00B203B6"/>
    <w:rsid w:val="00B2583B"/>
    <w:rsid w:val="00B2650C"/>
    <w:rsid w:val="00B333A4"/>
    <w:rsid w:val="00B34F33"/>
    <w:rsid w:val="00B35070"/>
    <w:rsid w:val="00B41D26"/>
    <w:rsid w:val="00B430AF"/>
    <w:rsid w:val="00B5201C"/>
    <w:rsid w:val="00B5257D"/>
    <w:rsid w:val="00B53B9B"/>
    <w:rsid w:val="00B610B1"/>
    <w:rsid w:val="00B66D5E"/>
    <w:rsid w:val="00B769EE"/>
    <w:rsid w:val="00B76FBC"/>
    <w:rsid w:val="00B81510"/>
    <w:rsid w:val="00B8342B"/>
    <w:rsid w:val="00B86516"/>
    <w:rsid w:val="00B95DD7"/>
    <w:rsid w:val="00BA48C4"/>
    <w:rsid w:val="00BB273E"/>
    <w:rsid w:val="00BB68EF"/>
    <w:rsid w:val="00BC52AA"/>
    <w:rsid w:val="00BD735D"/>
    <w:rsid w:val="00BE6D52"/>
    <w:rsid w:val="00BF1B35"/>
    <w:rsid w:val="00C03729"/>
    <w:rsid w:val="00C04033"/>
    <w:rsid w:val="00C04697"/>
    <w:rsid w:val="00C30DE6"/>
    <w:rsid w:val="00C30F46"/>
    <w:rsid w:val="00C32210"/>
    <w:rsid w:val="00C40018"/>
    <w:rsid w:val="00C444AC"/>
    <w:rsid w:val="00C57E43"/>
    <w:rsid w:val="00C6464E"/>
    <w:rsid w:val="00C6622F"/>
    <w:rsid w:val="00C66ECB"/>
    <w:rsid w:val="00C72B59"/>
    <w:rsid w:val="00C77B0A"/>
    <w:rsid w:val="00C86F4F"/>
    <w:rsid w:val="00C904F1"/>
    <w:rsid w:val="00C9215E"/>
    <w:rsid w:val="00C9734F"/>
    <w:rsid w:val="00CB6424"/>
    <w:rsid w:val="00CC75DB"/>
    <w:rsid w:val="00CD3C88"/>
    <w:rsid w:val="00CD504D"/>
    <w:rsid w:val="00D016ED"/>
    <w:rsid w:val="00D05F48"/>
    <w:rsid w:val="00D15F45"/>
    <w:rsid w:val="00D241A0"/>
    <w:rsid w:val="00D33143"/>
    <w:rsid w:val="00D37D67"/>
    <w:rsid w:val="00D40CA1"/>
    <w:rsid w:val="00D4111F"/>
    <w:rsid w:val="00D468C9"/>
    <w:rsid w:val="00D47096"/>
    <w:rsid w:val="00D52131"/>
    <w:rsid w:val="00D56207"/>
    <w:rsid w:val="00D5658A"/>
    <w:rsid w:val="00D6278D"/>
    <w:rsid w:val="00D63F89"/>
    <w:rsid w:val="00D7441A"/>
    <w:rsid w:val="00D75323"/>
    <w:rsid w:val="00D757F2"/>
    <w:rsid w:val="00D765AF"/>
    <w:rsid w:val="00D80C9A"/>
    <w:rsid w:val="00D95183"/>
    <w:rsid w:val="00D97018"/>
    <w:rsid w:val="00DB3269"/>
    <w:rsid w:val="00DD4208"/>
    <w:rsid w:val="00DD6688"/>
    <w:rsid w:val="00DE698F"/>
    <w:rsid w:val="00DF2088"/>
    <w:rsid w:val="00DF3D23"/>
    <w:rsid w:val="00DF4EB7"/>
    <w:rsid w:val="00E01B82"/>
    <w:rsid w:val="00E23538"/>
    <w:rsid w:val="00E321B6"/>
    <w:rsid w:val="00E33A0D"/>
    <w:rsid w:val="00E37046"/>
    <w:rsid w:val="00E45F8D"/>
    <w:rsid w:val="00E4754B"/>
    <w:rsid w:val="00E56389"/>
    <w:rsid w:val="00E71047"/>
    <w:rsid w:val="00E726F0"/>
    <w:rsid w:val="00E74762"/>
    <w:rsid w:val="00EA2B92"/>
    <w:rsid w:val="00EC12CE"/>
    <w:rsid w:val="00EC1452"/>
    <w:rsid w:val="00EC1CCE"/>
    <w:rsid w:val="00EC3BA4"/>
    <w:rsid w:val="00ED598E"/>
    <w:rsid w:val="00ED7FEB"/>
    <w:rsid w:val="00EE1BBE"/>
    <w:rsid w:val="00EE25F3"/>
    <w:rsid w:val="00EE2C3D"/>
    <w:rsid w:val="00F07B56"/>
    <w:rsid w:val="00F2371C"/>
    <w:rsid w:val="00F24594"/>
    <w:rsid w:val="00F27418"/>
    <w:rsid w:val="00F37140"/>
    <w:rsid w:val="00F40303"/>
    <w:rsid w:val="00F405FF"/>
    <w:rsid w:val="00F41BEE"/>
    <w:rsid w:val="00F476F7"/>
    <w:rsid w:val="00F8243A"/>
    <w:rsid w:val="00FA6805"/>
    <w:rsid w:val="00FB203F"/>
    <w:rsid w:val="00FC0C59"/>
    <w:rsid w:val="00FC1F2C"/>
    <w:rsid w:val="00FC4599"/>
    <w:rsid w:val="00FD220E"/>
    <w:rsid w:val="00FD4937"/>
    <w:rsid w:val="00F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35B62"/>
  <w15:chartTrackingRefBased/>
  <w15:docId w15:val="{1CFA9C90-9AE0-4530-AA92-2CB3CF44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3B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99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594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mayankkantharia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ithub.com/mayankkantharia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yankkantharia01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ayankkantharia.github.io/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yan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9711F678E341CE89BC6F8BD52B8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3E452-CE53-4D61-B09A-2E5F2AEADF60}"/>
      </w:docPartPr>
      <w:docPartBody>
        <w:p w:rsidR="005F4681" w:rsidRDefault="005073E3" w:rsidP="005073E3">
          <w:pPr>
            <w:pStyle w:val="C69711F678E341CE89BC6F8BD52B8E64"/>
          </w:pPr>
          <w:r>
            <w:t>Month Year</w:t>
          </w:r>
        </w:p>
      </w:docPartBody>
    </w:docPart>
    <w:docPart>
      <w:docPartPr>
        <w:name w:val="8ECD33DB75324D25ACE3A3FC3680B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EE93C-1260-4C77-BD3C-D830157AAA53}"/>
      </w:docPartPr>
      <w:docPartBody>
        <w:p w:rsidR="006D1D96" w:rsidRDefault="00342027" w:rsidP="00342027">
          <w:pPr>
            <w:pStyle w:val="8ECD33DB75324D25ACE3A3FC3680BC7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55"/>
    <w:rsid w:val="0001651A"/>
    <w:rsid w:val="000421AE"/>
    <w:rsid w:val="00074D74"/>
    <w:rsid w:val="00083134"/>
    <w:rsid w:val="00083DB9"/>
    <w:rsid w:val="000B3AE4"/>
    <w:rsid w:val="00166B4D"/>
    <w:rsid w:val="001D4675"/>
    <w:rsid w:val="00203380"/>
    <w:rsid w:val="00231CC7"/>
    <w:rsid w:val="00232DDE"/>
    <w:rsid w:val="002A7792"/>
    <w:rsid w:val="002B493B"/>
    <w:rsid w:val="002E003B"/>
    <w:rsid w:val="002E0C39"/>
    <w:rsid w:val="002E4C8F"/>
    <w:rsid w:val="00342027"/>
    <w:rsid w:val="00426A38"/>
    <w:rsid w:val="0043450B"/>
    <w:rsid w:val="00444BA4"/>
    <w:rsid w:val="00476DF0"/>
    <w:rsid w:val="004A183C"/>
    <w:rsid w:val="004E3344"/>
    <w:rsid w:val="005073E3"/>
    <w:rsid w:val="005377CD"/>
    <w:rsid w:val="0055562C"/>
    <w:rsid w:val="00597329"/>
    <w:rsid w:val="005F4681"/>
    <w:rsid w:val="00626C2D"/>
    <w:rsid w:val="00630AF8"/>
    <w:rsid w:val="006D1D96"/>
    <w:rsid w:val="006D1E7F"/>
    <w:rsid w:val="006D5414"/>
    <w:rsid w:val="00724F98"/>
    <w:rsid w:val="007424F3"/>
    <w:rsid w:val="0074445F"/>
    <w:rsid w:val="00752673"/>
    <w:rsid w:val="007B743D"/>
    <w:rsid w:val="007D2F5C"/>
    <w:rsid w:val="00866705"/>
    <w:rsid w:val="008712D2"/>
    <w:rsid w:val="008770F5"/>
    <w:rsid w:val="008925F4"/>
    <w:rsid w:val="008A17A1"/>
    <w:rsid w:val="008B6CF3"/>
    <w:rsid w:val="009161DA"/>
    <w:rsid w:val="00966807"/>
    <w:rsid w:val="00A21585"/>
    <w:rsid w:val="00B333A4"/>
    <w:rsid w:val="00B41D26"/>
    <w:rsid w:val="00B81510"/>
    <w:rsid w:val="00C03D0D"/>
    <w:rsid w:val="00C50774"/>
    <w:rsid w:val="00C6622F"/>
    <w:rsid w:val="00CB6424"/>
    <w:rsid w:val="00CD2F75"/>
    <w:rsid w:val="00CE4E51"/>
    <w:rsid w:val="00CE791D"/>
    <w:rsid w:val="00CF0E75"/>
    <w:rsid w:val="00D15F45"/>
    <w:rsid w:val="00D172AB"/>
    <w:rsid w:val="00D76F55"/>
    <w:rsid w:val="00DF2088"/>
    <w:rsid w:val="00E26E6D"/>
    <w:rsid w:val="00EA60EF"/>
    <w:rsid w:val="00EB38A9"/>
    <w:rsid w:val="00EB5184"/>
    <w:rsid w:val="00F02B06"/>
    <w:rsid w:val="00F04D6B"/>
    <w:rsid w:val="00F27418"/>
    <w:rsid w:val="00FB203F"/>
    <w:rsid w:val="00FB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9711F678E341CE89BC6F8BD52B8E64">
    <w:name w:val="C69711F678E341CE89BC6F8BD52B8E64"/>
    <w:rsid w:val="005073E3"/>
    <w:pPr>
      <w:spacing w:line="278" w:lineRule="auto"/>
    </w:pPr>
    <w:rPr>
      <w:sz w:val="24"/>
      <w:szCs w:val="24"/>
      <w:lang w:val="en-AU" w:eastAsia="en-AU"/>
    </w:rPr>
  </w:style>
  <w:style w:type="paragraph" w:customStyle="1" w:styleId="8ECD33DB75324D25ACE3A3FC3680BC7A">
    <w:name w:val="8ECD33DB75324D25ACE3A3FC3680BC7A"/>
    <w:rsid w:val="00342027"/>
    <w:pPr>
      <w:spacing w:line="278" w:lineRule="auto"/>
    </w:pPr>
    <w:rPr>
      <w:sz w:val="24"/>
      <w:szCs w:val="24"/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325</TotalTime>
  <Pages>2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Kantharia</dc:creator>
  <cp:keywords/>
  <dc:description/>
  <cp:lastModifiedBy>Mayank Kantharia</cp:lastModifiedBy>
  <cp:revision>145</cp:revision>
  <cp:lastPrinted>2026-04-30T15:15:00Z</cp:lastPrinted>
  <dcterms:created xsi:type="dcterms:W3CDTF">2025-11-05T13:10:00Z</dcterms:created>
  <dcterms:modified xsi:type="dcterms:W3CDTF">2026-04-30T15:50:00Z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